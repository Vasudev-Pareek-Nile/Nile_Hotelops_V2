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945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17331558" w14:textId="77777777" w:rsidTr="007369BE">
        <w:trPr>
          <w:trHeight w:val="4410"/>
        </w:trPr>
        <w:tc>
          <w:tcPr>
            <w:tcW w:w="3600" w:type="dxa"/>
            <w:vAlign w:val="bottom"/>
          </w:tcPr>
          <w:p w14:paraId="3E680660" w14:textId="2F92292E" w:rsidR="001B2ABD" w:rsidRDefault="00B310DD" w:rsidP="007369BE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1CADD0CF" wp14:editId="372E947B">
                  <wp:extent cx="2249170" cy="2208866"/>
                  <wp:effectExtent l="0" t="0" r="0" b="1270"/>
                  <wp:docPr id="15551278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718" cy="2279132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37C96F36" w14:textId="77777777" w:rsidR="001B2ABD" w:rsidRDefault="001B2ABD" w:rsidP="007369BE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45BC3865" w14:textId="44DD7016" w:rsidR="001B2ABD" w:rsidRPr="00391692" w:rsidRDefault="006C6051" w:rsidP="007369BE">
            <w:pPr>
              <w:pStyle w:val="Title"/>
              <w:spacing w:before="100" w:beforeAutospacing="1" w:after="1080"/>
              <w:rPr>
                <w:rFonts w:ascii="Bookman Old Style" w:hAnsi="Bookman Old Style"/>
                <w:sz w:val="72"/>
                <w:szCs w:val="72"/>
              </w:rPr>
            </w:pPr>
            <w:r w:rsidRPr="00391692">
              <w:rPr>
                <w:rFonts w:ascii="Bookman Old Style" w:hAnsi="Bookman Old Style"/>
                <w:sz w:val="72"/>
                <w:szCs w:val="72"/>
              </w:rPr>
              <w:t>raj kumar das</w:t>
            </w:r>
          </w:p>
          <w:p w14:paraId="60CC42FF" w14:textId="54DBEEB8" w:rsidR="001B2ABD" w:rsidRDefault="006C6051" w:rsidP="007369BE">
            <w:pPr>
              <w:pStyle w:val="Subtitle"/>
              <w:spacing w:before="100" w:beforeAutospacing="1" w:after="1080"/>
            </w:pPr>
            <w:r w:rsidRPr="00EF2B8C">
              <w:rPr>
                <w:spacing w:val="53"/>
                <w:w w:val="100"/>
              </w:rPr>
              <w:t>Head Che</w:t>
            </w:r>
            <w:r w:rsidRPr="00EF2B8C">
              <w:rPr>
                <w:spacing w:val="13"/>
                <w:w w:val="100"/>
              </w:rPr>
              <w:t>f</w:t>
            </w:r>
          </w:p>
        </w:tc>
      </w:tr>
      <w:tr w:rsidR="001B2ABD" w14:paraId="4FC8F99E" w14:textId="77777777" w:rsidTr="007369BE">
        <w:tc>
          <w:tcPr>
            <w:tcW w:w="3600" w:type="dxa"/>
          </w:tcPr>
          <w:sdt>
            <w:sdtPr>
              <w:id w:val="-1711873194"/>
              <w:placeholder>
                <w:docPart w:val="29B0A4325C1046158EA5106A1049C5C0"/>
              </w:placeholder>
              <w:temporary/>
              <w:showingPlcHdr/>
              <w15:appearance w15:val="hidden"/>
            </w:sdtPr>
            <w:sdtEndPr/>
            <w:sdtContent>
              <w:p w14:paraId="1DC6893E" w14:textId="77777777" w:rsidR="001B2ABD" w:rsidRDefault="00036450" w:rsidP="007369BE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5790EECD" w14:textId="738FC375" w:rsidR="00036450" w:rsidRPr="00391692" w:rsidRDefault="006C6051" w:rsidP="007369BE">
            <w:pPr>
              <w:rPr>
                <w:sz w:val="24"/>
                <w:szCs w:val="32"/>
              </w:rPr>
            </w:pPr>
            <w:r w:rsidRPr="00391692">
              <w:rPr>
                <w:color w:val="333333"/>
                <w:sz w:val="24"/>
                <w:szCs w:val="32"/>
                <w:shd w:val="clear" w:color="auto" w:fill="FDFDFD"/>
              </w:rPr>
              <w:t xml:space="preserve">Self-motivated professional with </w:t>
            </w:r>
            <w:r w:rsidR="00B310DD" w:rsidRPr="00391692">
              <w:rPr>
                <w:color w:val="333333"/>
                <w:sz w:val="24"/>
                <w:szCs w:val="32"/>
                <w:shd w:val="clear" w:color="auto" w:fill="FDFDFD"/>
              </w:rPr>
              <w:t>more the 20</w:t>
            </w:r>
            <w:r w:rsidRPr="00391692">
              <w:rPr>
                <w:color w:val="333333"/>
                <w:sz w:val="24"/>
                <w:szCs w:val="32"/>
                <w:shd w:val="clear" w:color="auto" w:fill="FDFDFD"/>
              </w:rPr>
              <w:t xml:space="preserve"> years of experience kitchen operations. Quality-focused and efficient Sous Chef adept at preparing and plating food in high energy fast-paced kitchens.</w:t>
            </w:r>
          </w:p>
          <w:p w14:paraId="6E262562" w14:textId="77777777" w:rsidR="00036450" w:rsidRDefault="00036450" w:rsidP="007369BE"/>
          <w:sdt>
            <w:sdtPr>
              <w:id w:val="-1954003311"/>
              <w:placeholder>
                <w:docPart w:val="54AA6A6436804295AE61BCC7D3B55F32"/>
              </w:placeholder>
              <w:temporary/>
              <w:showingPlcHdr/>
              <w15:appearance w15:val="hidden"/>
            </w:sdtPr>
            <w:sdtEndPr/>
            <w:sdtContent>
              <w:p w14:paraId="4875048E" w14:textId="77777777" w:rsidR="00036450" w:rsidRPr="00CB0055" w:rsidRDefault="00CB0055" w:rsidP="007369BE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456AF5167620495FA13DF7ACF49128CD"/>
              </w:placeholder>
              <w:temporary/>
              <w:showingPlcHdr/>
              <w15:appearance w15:val="hidden"/>
            </w:sdtPr>
            <w:sdtEndPr/>
            <w:sdtContent>
              <w:p w14:paraId="4C3CA16A" w14:textId="77777777" w:rsidR="004D3011" w:rsidRDefault="004D3011" w:rsidP="007369BE">
                <w:r w:rsidRPr="004D3011">
                  <w:t>PHONE:</w:t>
                </w:r>
              </w:p>
            </w:sdtContent>
          </w:sdt>
          <w:p w14:paraId="4D093394" w14:textId="1D83DEEC" w:rsidR="004D3011" w:rsidRDefault="006C6051" w:rsidP="007369BE">
            <w:r>
              <w:t>9650783612</w:t>
            </w:r>
          </w:p>
          <w:p w14:paraId="7E8FC2B9" w14:textId="11C9FBC2" w:rsidR="004D3011" w:rsidRDefault="004D3011" w:rsidP="007369BE"/>
          <w:p w14:paraId="6C2E2805" w14:textId="77777777" w:rsidR="004D3011" w:rsidRDefault="004D3011" w:rsidP="007369BE"/>
          <w:sdt>
            <w:sdtPr>
              <w:id w:val="-240260293"/>
              <w:placeholder>
                <w:docPart w:val="B89049C9044849B2A4CD22BB19691B5A"/>
              </w:placeholder>
              <w:temporary/>
              <w:showingPlcHdr/>
              <w15:appearance w15:val="hidden"/>
            </w:sdtPr>
            <w:sdtEndPr/>
            <w:sdtContent>
              <w:p w14:paraId="41C2288D" w14:textId="77777777" w:rsidR="004D3011" w:rsidRDefault="004D3011" w:rsidP="007369BE">
                <w:r w:rsidRPr="004D3011">
                  <w:t>EMAIL:</w:t>
                </w:r>
              </w:p>
            </w:sdtContent>
          </w:sdt>
          <w:p w14:paraId="509A6FE1" w14:textId="230D98D1" w:rsidR="00036450" w:rsidRDefault="00B310DD" w:rsidP="007369BE">
            <w:hyperlink r:id="rId8" w:history="1">
              <w:r w:rsidRPr="0023499E">
                <w:rPr>
                  <w:rStyle w:val="Hyperlink"/>
                </w:rPr>
                <w:t>Rajdass2575@gmail.com</w:t>
              </w:r>
            </w:hyperlink>
          </w:p>
          <w:p w14:paraId="6551AB60" w14:textId="77777777" w:rsidR="00B310DD" w:rsidRDefault="00B310DD" w:rsidP="007369BE">
            <w:pPr>
              <w:rPr>
                <w:rStyle w:val="Hyperlink"/>
              </w:rPr>
            </w:pPr>
          </w:p>
          <w:p w14:paraId="5A3FD6D1" w14:textId="77777777" w:rsidR="00391692" w:rsidRDefault="00391692" w:rsidP="007369BE">
            <w:pPr>
              <w:rPr>
                <w:rStyle w:val="Hyperlink"/>
              </w:rPr>
            </w:pPr>
          </w:p>
          <w:p w14:paraId="52E538A2" w14:textId="77777777" w:rsidR="00391692" w:rsidRDefault="00391692" w:rsidP="007369BE">
            <w:pPr>
              <w:rPr>
                <w:rStyle w:val="Hyperlink"/>
              </w:rPr>
            </w:pPr>
          </w:p>
          <w:p w14:paraId="137B470D" w14:textId="77777777" w:rsidR="00391692" w:rsidRDefault="00391692" w:rsidP="007369BE">
            <w:pPr>
              <w:rPr>
                <w:rStyle w:val="Hyperlink"/>
              </w:rPr>
            </w:pPr>
          </w:p>
          <w:p w14:paraId="67907D0C" w14:textId="77777777" w:rsidR="00391692" w:rsidRPr="00E4381A" w:rsidRDefault="00391692" w:rsidP="007369BE">
            <w:pPr>
              <w:rPr>
                <w:rStyle w:val="Hyperlink"/>
              </w:rPr>
            </w:pPr>
          </w:p>
          <w:p w14:paraId="01A32F8A" w14:textId="77777777" w:rsidR="00B310DD" w:rsidRPr="00391692" w:rsidRDefault="00B310D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</w:pPr>
            <w:r w:rsidRPr="00391692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Personal Details</w:t>
            </w:r>
          </w:p>
          <w:p w14:paraId="432D57FC" w14:textId="514150F4" w:rsidR="00B310DD" w:rsidRPr="0007585D" w:rsidRDefault="00B310D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2"/>
                <w:szCs w:val="28"/>
              </w:rPr>
            </w:pPr>
            <w:r w:rsidRPr="0007585D">
              <w:rPr>
                <w:sz w:val="22"/>
                <w:szCs w:val="28"/>
              </w:rPr>
              <w:t>Date of Birth        : 2nd Jan 1982</w:t>
            </w:r>
          </w:p>
          <w:p w14:paraId="6F929AF6" w14:textId="77777777" w:rsidR="00B310DD" w:rsidRPr="0007585D" w:rsidRDefault="00B310D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2"/>
                <w:szCs w:val="28"/>
              </w:rPr>
            </w:pPr>
            <w:r w:rsidRPr="0007585D">
              <w:rPr>
                <w:sz w:val="22"/>
                <w:szCs w:val="28"/>
              </w:rPr>
              <w:t>Marital Status      : Married</w:t>
            </w:r>
          </w:p>
          <w:p w14:paraId="7AB4F233" w14:textId="2F482A0A" w:rsidR="00B310DD" w:rsidRPr="0007585D" w:rsidRDefault="0007585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2"/>
                <w:szCs w:val="28"/>
              </w:rPr>
            </w:pPr>
            <w:r w:rsidRPr="0007585D">
              <w:rPr>
                <w:sz w:val="22"/>
                <w:szCs w:val="28"/>
              </w:rPr>
              <w:t>Address:</w:t>
            </w:r>
            <w:r w:rsidR="00B310DD" w:rsidRPr="0007585D">
              <w:rPr>
                <w:sz w:val="22"/>
                <w:szCs w:val="28"/>
              </w:rPr>
              <w:t xml:space="preserve"> S/O-</w:t>
            </w:r>
            <w:r w:rsidRPr="0007585D">
              <w:rPr>
                <w:sz w:val="22"/>
                <w:szCs w:val="28"/>
              </w:rPr>
              <w:t>Mahadev Das</w:t>
            </w:r>
            <w:r w:rsidR="00391692" w:rsidRPr="0007585D">
              <w:rPr>
                <w:sz w:val="22"/>
                <w:szCs w:val="28"/>
              </w:rPr>
              <w:t xml:space="preserve">                    </w:t>
            </w:r>
          </w:p>
          <w:p w14:paraId="0ABC8CDC" w14:textId="05B36C6C" w:rsidR="00B310DD" w:rsidRPr="0007585D" w:rsidRDefault="00B310D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2"/>
                <w:szCs w:val="28"/>
              </w:rPr>
            </w:pPr>
            <w:r w:rsidRPr="0007585D">
              <w:rPr>
                <w:sz w:val="22"/>
                <w:szCs w:val="28"/>
              </w:rPr>
              <w:t>Village-Karkari, Hazaribagh</w:t>
            </w:r>
          </w:p>
          <w:p w14:paraId="7E7490FC" w14:textId="76634C47" w:rsidR="00B310DD" w:rsidRPr="0007585D" w:rsidRDefault="00B310D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4"/>
              </w:rPr>
            </w:pPr>
            <w:r w:rsidRPr="0007585D">
              <w:rPr>
                <w:sz w:val="22"/>
                <w:szCs w:val="28"/>
              </w:rPr>
              <w:tab/>
              <w:t>825301(Jharkhand</w:t>
            </w:r>
            <w:r w:rsidRPr="0007585D">
              <w:rPr>
                <w:sz w:val="20"/>
                <w:szCs w:val="24"/>
              </w:rPr>
              <w:t>)</w:t>
            </w:r>
          </w:p>
          <w:p w14:paraId="58EB152C" w14:textId="77777777" w:rsidR="00B310DD" w:rsidRPr="00242394" w:rsidRDefault="00B310DD" w:rsidP="007369BE">
            <w:pPr>
              <w:tabs>
                <w:tab w:val="left" w:pos="916"/>
                <w:tab w:val="left" w:pos="1832"/>
                <w:tab w:val="left" w:pos="2748"/>
                <w:tab w:val="left" w:pos="2880"/>
                <w:tab w:val="left" w:pos="3600"/>
                <w:tab w:val="left" w:pos="4320"/>
              </w:tabs>
              <w:rPr>
                <w:rFonts w:ascii="Verdana" w:hAnsi="Verdana" w:cs="Verdana"/>
                <w:b/>
                <w:bCs/>
              </w:rPr>
            </w:pPr>
            <w:r w:rsidRPr="00242394">
              <w:rPr>
                <w:rFonts w:ascii="Verdana" w:hAnsi="Verdana" w:cs="Verdana"/>
                <w:b/>
                <w:bCs/>
              </w:rPr>
              <w:tab/>
            </w:r>
            <w:r w:rsidRPr="00242394">
              <w:rPr>
                <w:rFonts w:ascii="Verdana" w:hAnsi="Verdana" w:cs="Verdana"/>
                <w:b/>
                <w:bCs/>
              </w:rPr>
              <w:tab/>
            </w:r>
            <w:r w:rsidRPr="00242394">
              <w:rPr>
                <w:rFonts w:ascii="Verdana" w:hAnsi="Verdana" w:cs="Verdana"/>
                <w:b/>
                <w:bCs/>
              </w:rPr>
              <w:tab/>
            </w:r>
            <w:r w:rsidRPr="00242394">
              <w:rPr>
                <w:rFonts w:ascii="Verdana" w:hAnsi="Verdana" w:cs="Verdana"/>
                <w:b/>
                <w:bCs/>
              </w:rPr>
              <w:tab/>
            </w:r>
          </w:p>
          <w:p w14:paraId="05043F6C" w14:textId="3DEAB0EF" w:rsidR="00B310DD" w:rsidRPr="000E10DB" w:rsidRDefault="00B310D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erdana" w:hAnsi="Verdana" w:cs="Verdana"/>
                <w:b/>
                <w:bCs/>
                <w:u w:val="single"/>
              </w:rPr>
            </w:pPr>
            <w:r w:rsidRPr="00242394">
              <w:t xml:space="preserve">   </w:t>
            </w:r>
          </w:p>
          <w:p w14:paraId="4FC2EF97" w14:textId="63795A25" w:rsidR="004D3011" w:rsidRDefault="004D3011" w:rsidP="007369BE">
            <w:pPr>
              <w:pStyle w:val="Heading3"/>
            </w:pPr>
          </w:p>
          <w:p w14:paraId="51206FCF" w14:textId="264295CB" w:rsidR="00B310DD" w:rsidRPr="00B310DD" w:rsidRDefault="00B310DD" w:rsidP="007369BE"/>
          <w:p w14:paraId="046E606E" w14:textId="5AACBC31" w:rsidR="004D3011" w:rsidRDefault="004D3011" w:rsidP="007369BE"/>
          <w:p w14:paraId="334422C5" w14:textId="75E4059F" w:rsidR="004D3011" w:rsidRPr="004D3011" w:rsidRDefault="004D3011" w:rsidP="007369BE"/>
        </w:tc>
        <w:tc>
          <w:tcPr>
            <w:tcW w:w="720" w:type="dxa"/>
          </w:tcPr>
          <w:p w14:paraId="57F6AD44" w14:textId="77777777" w:rsidR="001B2ABD" w:rsidRPr="007369BE" w:rsidRDefault="001B2ABD" w:rsidP="007369BE">
            <w:pPr>
              <w:tabs>
                <w:tab w:val="left" w:pos="990"/>
              </w:tabs>
              <w:rPr>
                <w:rFonts w:cs="Verdana"/>
                <w:b/>
                <w:iCs/>
              </w:rPr>
            </w:pPr>
          </w:p>
        </w:tc>
        <w:tc>
          <w:tcPr>
            <w:tcW w:w="6470" w:type="dxa"/>
          </w:tcPr>
          <w:p w14:paraId="2D61F168" w14:textId="64B664D2" w:rsidR="001B2ABD" w:rsidRPr="00C85A7C" w:rsidRDefault="00C85A7C" w:rsidP="007369BE">
            <w:pPr>
              <w:pStyle w:val="Heading2"/>
              <w:rPr>
                <w:bCs w:val="0"/>
                <w:color w:val="548AB7" w:themeColor="accent1" w:themeShade="BF"/>
                <w:sz w:val="28"/>
                <w:szCs w:val="24"/>
              </w:rPr>
            </w:pPr>
            <w:r w:rsidRPr="00C85A7C">
              <w:rPr>
                <w:bCs w:val="0"/>
                <w:color w:val="548AB7" w:themeColor="accent1" w:themeShade="BF"/>
                <w:sz w:val="28"/>
                <w:szCs w:val="24"/>
              </w:rPr>
              <w:t>educational qualification</w:t>
            </w:r>
          </w:p>
          <w:p w14:paraId="2176E53F" w14:textId="114563AE" w:rsidR="00036450" w:rsidRPr="00391692" w:rsidRDefault="006C6051" w:rsidP="007369BE">
            <w:pPr>
              <w:pStyle w:val="Heading4"/>
              <w:rPr>
                <w:rFonts w:cs="Verdana"/>
                <w:iCs/>
                <w:sz w:val="22"/>
                <w:szCs w:val="28"/>
              </w:rPr>
            </w:pPr>
            <w:r w:rsidRPr="00391692">
              <w:rPr>
                <w:rFonts w:cs="Verdana"/>
                <w:iCs/>
                <w:sz w:val="22"/>
                <w:szCs w:val="28"/>
              </w:rPr>
              <w:t>Hotel Management (2000- 2002)</w:t>
            </w:r>
          </w:p>
          <w:p w14:paraId="24923AD4" w14:textId="32F04D77" w:rsidR="004D3011" w:rsidRPr="00391692" w:rsidRDefault="006C6051" w:rsidP="007369BE">
            <w:pPr>
              <w:rPr>
                <w:rFonts w:cs="Verdana"/>
                <w:b/>
                <w:iCs/>
                <w:sz w:val="22"/>
                <w:szCs w:val="28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>Holy Cross VTI. Hazaribagh</w:t>
            </w:r>
          </w:p>
          <w:p w14:paraId="5D896E26" w14:textId="38100BBC" w:rsidR="006C6051" w:rsidRPr="00391692" w:rsidRDefault="006C6051" w:rsidP="007369BE">
            <w:pPr>
              <w:rPr>
                <w:rFonts w:cs="Verdana"/>
                <w:b/>
                <w:iCs/>
                <w:sz w:val="22"/>
                <w:szCs w:val="28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>Jharkhand</w:t>
            </w:r>
          </w:p>
          <w:p w14:paraId="18E7A372" w14:textId="77777777" w:rsidR="00036450" w:rsidRPr="00391692" w:rsidRDefault="00036450" w:rsidP="007369BE">
            <w:pPr>
              <w:rPr>
                <w:rFonts w:cs="Verdana"/>
                <w:b/>
                <w:iCs/>
                <w:sz w:val="22"/>
                <w:szCs w:val="28"/>
              </w:rPr>
            </w:pPr>
          </w:p>
          <w:p w14:paraId="1BD14365" w14:textId="5C1BBD5B" w:rsidR="006C6051" w:rsidRPr="00391692" w:rsidRDefault="006C605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2"/>
                <w:szCs w:val="28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>Intermediate (2000 pass out)</w:t>
            </w:r>
          </w:p>
          <w:p w14:paraId="6A426A93" w14:textId="77777777" w:rsidR="006C6051" w:rsidRPr="00391692" w:rsidRDefault="006C605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2"/>
                <w:szCs w:val="28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>St. Columbus College, Hazaribagh</w:t>
            </w:r>
          </w:p>
          <w:p w14:paraId="681C0AA2" w14:textId="77777777" w:rsidR="006C6051" w:rsidRPr="00391692" w:rsidRDefault="006C605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2"/>
                <w:szCs w:val="28"/>
              </w:rPr>
            </w:pPr>
          </w:p>
          <w:p w14:paraId="31D7369B" w14:textId="1BDAF45D" w:rsidR="006C6051" w:rsidRPr="00391692" w:rsidRDefault="006C605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2"/>
                <w:szCs w:val="28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>Matriculation (1997)</w:t>
            </w:r>
          </w:p>
          <w:p w14:paraId="04A05F94" w14:textId="0C9D9CA7" w:rsidR="006C6051" w:rsidRPr="00391692" w:rsidRDefault="006C605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</w:tabs>
              <w:rPr>
                <w:rFonts w:cs="Verdana"/>
                <w:b/>
                <w:iCs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>St. Robert High School, Hazaribagh</w:t>
            </w:r>
            <w:r w:rsidR="00F06601" w:rsidRPr="00391692">
              <w:rPr>
                <w:rFonts w:cs="Verdana"/>
                <w:b/>
                <w:iCs/>
                <w:sz w:val="24"/>
                <w:szCs w:val="32"/>
              </w:rPr>
              <w:tab/>
            </w:r>
          </w:p>
          <w:sdt>
            <w:sdtPr>
              <w:rPr>
                <w:bCs w:val="0"/>
                <w:color w:val="548AB7" w:themeColor="accent1" w:themeShade="BF"/>
                <w:sz w:val="28"/>
                <w:szCs w:val="24"/>
              </w:rPr>
              <w:id w:val="1001553383"/>
              <w:placeholder>
                <w:docPart w:val="B62B73F72A7B4DE5A534BA03F591D765"/>
              </w:placeholder>
              <w:temporary/>
              <w:showingPlcHdr/>
              <w15:appearance w15:val="hidden"/>
            </w:sdtPr>
            <w:sdtEndPr>
              <w:rPr>
                <w:rFonts w:asciiTheme="minorHAnsi" w:eastAsiaTheme="minorEastAsia" w:hAnsiTheme="minorHAnsi" w:cs="Verdana"/>
                <w:iCs/>
                <w:caps w:val="0"/>
                <w:color w:val="auto"/>
                <w:sz w:val="18"/>
                <w:szCs w:val="22"/>
              </w:rPr>
            </w:sdtEndPr>
            <w:sdtContent>
              <w:p w14:paraId="1C0D3771" w14:textId="77777777" w:rsidR="00036450" w:rsidRPr="007369BE" w:rsidRDefault="00036450" w:rsidP="007369BE">
                <w:pPr>
                  <w:pStyle w:val="Heading2"/>
                  <w:rPr>
                    <w:rFonts w:asciiTheme="minorHAnsi" w:eastAsiaTheme="minorEastAsia" w:hAnsiTheme="minorHAnsi" w:cs="Verdana"/>
                    <w:bCs w:val="0"/>
                    <w:iCs/>
                    <w:caps w:val="0"/>
                    <w:sz w:val="18"/>
                    <w:szCs w:val="22"/>
                  </w:rPr>
                </w:pPr>
                <w:r w:rsidRPr="00C85A7C">
                  <w:rPr>
                    <w:bCs w:val="0"/>
                    <w:color w:val="548AB7" w:themeColor="accent1" w:themeShade="BF"/>
                    <w:sz w:val="28"/>
                    <w:szCs w:val="24"/>
                  </w:rPr>
                  <w:t>WORK EXPERIENCE</w:t>
                </w:r>
              </w:p>
            </w:sdtContent>
          </w:sdt>
          <w:p w14:paraId="1023ACB6" w14:textId="5FCBD77D" w:rsidR="0001580D" w:rsidRPr="00391692" w:rsidRDefault="00573A89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 xml:space="preserve">ODR </w:t>
            </w:r>
            <w:r w:rsidR="00C85A7C" w:rsidRPr="00391692">
              <w:rPr>
                <w:rFonts w:cs="Verdana"/>
                <w:b/>
                <w:iCs/>
                <w:sz w:val="24"/>
                <w:szCs w:val="32"/>
              </w:rPr>
              <w:t>(ON</w:t>
            </w:r>
            <w:r w:rsidRPr="00391692">
              <w:rPr>
                <w:rFonts w:cs="Verdana"/>
                <w:b/>
                <w:iCs/>
                <w:sz w:val="24"/>
                <w:szCs w:val="32"/>
              </w:rPr>
              <w:t xml:space="preserve"> DA ROCK</w:t>
            </w:r>
            <w:r w:rsidR="00C85A7C" w:rsidRPr="00391692">
              <w:rPr>
                <w:rFonts w:cs="Verdana"/>
                <w:b/>
                <w:iCs/>
                <w:sz w:val="24"/>
                <w:szCs w:val="32"/>
              </w:rPr>
              <w:t>),</w:t>
            </w:r>
            <w:r w:rsidRPr="00391692">
              <w:rPr>
                <w:rFonts w:cs="Verdana"/>
                <w:b/>
                <w:iCs/>
                <w:sz w:val="24"/>
                <w:szCs w:val="32"/>
              </w:rPr>
              <w:t xml:space="preserve"> RANCHI (JHARKHAND)</w:t>
            </w:r>
          </w:p>
          <w:p w14:paraId="471D4EC0" w14:textId="79801954" w:rsidR="0001580D" w:rsidRPr="00391692" w:rsidRDefault="00573A89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00" w:hanging="2700"/>
              <w:rPr>
                <w:rFonts w:cs="Verdana"/>
                <w:b/>
                <w:iCs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 xml:space="preserve">AS AN EXECUTIVE CHEF </w:t>
            </w:r>
            <w:r w:rsidR="00C85A7C" w:rsidRPr="00391692">
              <w:rPr>
                <w:rFonts w:cs="Verdana"/>
                <w:b/>
                <w:iCs/>
                <w:sz w:val="24"/>
                <w:szCs w:val="32"/>
              </w:rPr>
              <w:t>(15</w:t>
            </w:r>
            <w:r w:rsidRPr="00391692">
              <w:rPr>
                <w:rFonts w:cs="Verdana"/>
                <w:b/>
                <w:iCs/>
                <w:sz w:val="24"/>
                <w:szCs w:val="32"/>
              </w:rPr>
              <w:t>TH NOV 2024 TILL NOW)</w:t>
            </w:r>
          </w:p>
          <w:p w14:paraId="649E11C4" w14:textId="77777777" w:rsidR="0001580D" w:rsidRPr="00391692" w:rsidRDefault="0001580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00" w:hanging="2700"/>
              <w:rPr>
                <w:rFonts w:cs="Verdana"/>
                <w:b/>
                <w:iCs/>
                <w:sz w:val="24"/>
                <w:szCs w:val="32"/>
              </w:rPr>
            </w:pPr>
          </w:p>
          <w:p w14:paraId="2382D7A1" w14:textId="1DB0ACA1" w:rsidR="0001580D" w:rsidRPr="007369BE" w:rsidRDefault="0001580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00" w:hanging="2700"/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New opening kitchen team for 350-400 cover Event Bar &amp; kitchen</w:t>
            </w:r>
          </w:p>
          <w:p w14:paraId="055A7D15" w14:textId="1F860DB0" w:rsidR="0001580D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Oversees back-of-house operations</w:t>
            </w:r>
          </w:p>
          <w:p w14:paraId="6E25B5E9" w14:textId="49C74900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Hires, trains kitchen staff.</w:t>
            </w:r>
          </w:p>
          <w:p w14:paraId="1029E3D7" w14:textId="77777777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Sets the staffing schedule.</w:t>
            </w:r>
          </w:p>
          <w:p w14:paraId="3216589E" w14:textId="77777777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Leads pre-shift meetings.</w:t>
            </w:r>
          </w:p>
          <w:p w14:paraId="1E527101" w14:textId="77777777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Develops recipes and menus.</w:t>
            </w:r>
          </w:p>
          <w:p w14:paraId="5BC5F167" w14:textId="4E4647DE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plating and presentation plans.</w:t>
            </w:r>
          </w:p>
          <w:p w14:paraId="53CAE58B" w14:textId="558987A6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evaluates the quality of new food.</w:t>
            </w:r>
          </w:p>
          <w:p w14:paraId="29D4D945" w14:textId="77777777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Stocks the kitchen with necessary supplies.</w:t>
            </w:r>
          </w:p>
          <w:p w14:paraId="659FE263" w14:textId="1EC7FBD7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 xml:space="preserve">financial planning and budgeting </w:t>
            </w:r>
          </w:p>
          <w:p w14:paraId="41BCE441" w14:textId="77777777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Handles and resolves customer complaints.</w:t>
            </w:r>
          </w:p>
          <w:p w14:paraId="068D67DC" w14:textId="77777777" w:rsidR="00873656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Makes sure the kitchen staff follows all food safety laws.</w:t>
            </w:r>
          </w:p>
          <w:p w14:paraId="476E1BCA" w14:textId="5BCBA683" w:rsidR="0001580D" w:rsidRPr="007369BE" w:rsidRDefault="00873656" w:rsidP="007369BE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Sets and implements the kitchen policies and procedures.</w:t>
            </w:r>
          </w:p>
          <w:p w14:paraId="02E9DC21" w14:textId="77777777" w:rsidR="0001580D" w:rsidRPr="007369BE" w:rsidRDefault="0001580D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</w:p>
          <w:p w14:paraId="78A0AE91" w14:textId="2327EB7C" w:rsidR="00810975" w:rsidRPr="00391692" w:rsidRDefault="00573A89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00" w:hanging="2700"/>
              <w:rPr>
                <w:rFonts w:cs="Verdana"/>
                <w:b/>
                <w:iCs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IREO UPTOWN CLUB, (QUICK REAL HOSPITALITY PVT,)</w:t>
            </w:r>
          </w:p>
          <w:p w14:paraId="0D84C98B" w14:textId="2A6FF590" w:rsidR="00573A89" w:rsidRPr="00391692" w:rsidRDefault="00573A89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00" w:hanging="2700"/>
              <w:rPr>
                <w:rFonts w:cs="Verdana"/>
                <w:b/>
                <w:iCs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SOUS CHEF</w:t>
            </w:r>
          </w:p>
          <w:p w14:paraId="38161479" w14:textId="36E3ED97" w:rsidR="00810975" w:rsidRPr="007369BE" w:rsidRDefault="00573A89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00" w:hanging="2700"/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(20TH FEB 2016 TO 28FEB 2023)</w:t>
            </w:r>
          </w:p>
          <w:p w14:paraId="634B4ED3" w14:textId="54A22E7D" w:rsidR="00873656" w:rsidRPr="007369BE" w:rsidRDefault="00573A89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00" w:hanging="2700"/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GOLF COURSE EXTENSION ROAD, SECTOR- 66, GURGAON</w:t>
            </w:r>
          </w:p>
          <w:p w14:paraId="4214BB7F" w14:textId="1AB4604F" w:rsidR="00B310DD" w:rsidRPr="007369BE" w:rsidRDefault="00B310DD" w:rsidP="007369BE">
            <w:pPr>
              <w:pStyle w:val="Heading4"/>
              <w:rPr>
                <w:rFonts w:cs="Verdana"/>
                <w:iCs/>
              </w:rPr>
            </w:pPr>
          </w:p>
          <w:p w14:paraId="40AD54E0" w14:textId="60408C72" w:rsidR="00810975" w:rsidRPr="007369BE" w:rsidRDefault="00810975" w:rsidP="007369BE">
            <w:pPr>
              <w:pStyle w:val="ListParagraph"/>
              <w:numPr>
                <w:ilvl w:val="0"/>
                <w:numId w:val="3"/>
              </w:numPr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Operating two Club kitchen</w:t>
            </w:r>
          </w:p>
          <w:p w14:paraId="4BFEC02E" w14:textId="001C9DB3" w:rsidR="00810975" w:rsidRPr="007369BE" w:rsidRDefault="00810975" w:rsidP="007369BE">
            <w:pPr>
              <w:pStyle w:val="ListParagraph"/>
              <w:numPr>
                <w:ilvl w:val="0"/>
                <w:numId w:val="3"/>
              </w:numPr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Make food promotion in a monthly base</w:t>
            </w:r>
          </w:p>
          <w:p w14:paraId="4FAC06F1" w14:textId="1A211A7A" w:rsidR="00810975" w:rsidRPr="007369BE" w:rsidRDefault="00810975" w:rsidP="007369BE">
            <w:pPr>
              <w:pStyle w:val="ListParagraph"/>
              <w:numPr>
                <w:ilvl w:val="0"/>
                <w:numId w:val="3"/>
              </w:numPr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Make Food counter in every festival</w:t>
            </w:r>
            <w:r w:rsidR="00573A89" w:rsidRPr="007369BE">
              <w:rPr>
                <w:rFonts w:cs="Verdana"/>
                <w:b/>
                <w:iCs/>
              </w:rPr>
              <w:t>/ event</w:t>
            </w:r>
          </w:p>
          <w:p w14:paraId="1CA7A827" w14:textId="62BB1FB0" w:rsidR="00810975" w:rsidRPr="007369BE" w:rsidRDefault="00810975" w:rsidP="007369BE">
            <w:pPr>
              <w:pStyle w:val="ListParagraph"/>
              <w:numPr>
                <w:ilvl w:val="0"/>
                <w:numId w:val="3"/>
              </w:numPr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Hiring new staff and trained him</w:t>
            </w:r>
          </w:p>
          <w:p w14:paraId="6898FFE2" w14:textId="77777777" w:rsidR="00573A89" w:rsidRPr="007369BE" w:rsidRDefault="00573A89" w:rsidP="007369BE">
            <w:pPr>
              <w:pStyle w:val="ListParagraph"/>
              <w:rPr>
                <w:rFonts w:cs="Verdana"/>
                <w:b/>
                <w:iCs/>
              </w:rPr>
            </w:pPr>
          </w:p>
          <w:p w14:paraId="1929F363" w14:textId="0549BA9F" w:rsidR="00810975" w:rsidRPr="00391692" w:rsidRDefault="00F06601" w:rsidP="007369BE">
            <w:pPr>
              <w:rPr>
                <w:rFonts w:cs="Verdana"/>
                <w:b/>
                <w:iCs/>
                <w:sz w:val="22"/>
                <w:szCs w:val="28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>STRIKER PUB AND KITCHEN GROUP, (11TH FEB 2013 TO 2016)</w:t>
            </w:r>
          </w:p>
          <w:p w14:paraId="6244E255" w14:textId="2FD51786" w:rsidR="00573A89" w:rsidRPr="00391692" w:rsidRDefault="00F06601" w:rsidP="007369BE">
            <w:pPr>
              <w:rPr>
                <w:rFonts w:cs="Verdana"/>
                <w:b/>
                <w:iCs/>
                <w:sz w:val="22"/>
                <w:szCs w:val="28"/>
              </w:rPr>
            </w:pPr>
            <w:r w:rsidRPr="00391692">
              <w:rPr>
                <w:rFonts w:cs="Verdana"/>
                <w:b/>
                <w:iCs/>
                <w:sz w:val="22"/>
                <w:szCs w:val="28"/>
              </w:rPr>
              <w:t xml:space="preserve">GURGAON </w:t>
            </w:r>
          </w:p>
          <w:p w14:paraId="0993847C" w14:textId="71F8C10A" w:rsidR="00F06601" w:rsidRPr="007369BE" w:rsidRDefault="00391692" w:rsidP="007369BE">
            <w:pPr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AS A SENIOR CDP</w:t>
            </w:r>
          </w:p>
          <w:p w14:paraId="0D281859" w14:textId="26B1FB1E" w:rsidR="004D3011" w:rsidRPr="007369BE" w:rsidRDefault="00B310DD" w:rsidP="007369BE">
            <w:pPr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 xml:space="preserve">     </w:t>
            </w:r>
          </w:p>
          <w:p w14:paraId="0510AD92" w14:textId="0D4829F2" w:rsidR="00F06601" w:rsidRPr="00391692" w:rsidRDefault="00F0660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HARD ROCK CAFÉ’ NEW DELHI &amp; BANGALORE</w:t>
            </w:r>
          </w:p>
          <w:p w14:paraId="6CBEAEA4" w14:textId="4DC682AE" w:rsidR="00F06601" w:rsidRPr="007369BE" w:rsidRDefault="00F0660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OCT 2009 TO TILL 10TH FEB 2013 &amp; 16TH JUNE 2008 TO 23TH APRIL2009</w:t>
            </w:r>
          </w:p>
          <w:p w14:paraId="413AB342" w14:textId="40F8DF4C" w:rsidR="00F06601" w:rsidRPr="007369BE" w:rsidRDefault="00F06601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AS A COMMI 1ST TO CDP</w:t>
            </w:r>
          </w:p>
          <w:p w14:paraId="48A7893F" w14:textId="77777777" w:rsidR="00F06601" w:rsidRPr="007369BE" w:rsidRDefault="00F06601" w:rsidP="007369BE">
            <w:pPr>
              <w:rPr>
                <w:rFonts w:cs="Verdana"/>
                <w:b/>
                <w:iCs/>
              </w:rPr>
            </w:pPr>
          </w:p>
          <w:p w14:paraId="62144C3B" w14:textId="77777777" w:rsidR="00F06601" w:rsidRPr="007369BE" w:rsidRDefault="00F06601" w:rsidP="007369BE">
            <w:pPr>
              <w:rPr>
                <w:rFonts w:cs="Verdana"/>
                <w:b/>
                <w:iCs/>
              </w:rPr>
            </w:pPr>
          </w:p>
          <w:p w14:paraId="3EF292E1" w14:textId="38DE335E" w:rsidR="00F06601" w:rsidRPr="007369BE" w:rsidRDefault="007369BE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CHILLI’S GRILL &amp; BAR AT BANGALORE AS A TRAINER.</w:t>
            </w:r>
          </w:p>
          <w:p w14:paraId="066989BE" w14:textId="746CA963" w:rsidR="007369BE" w:rsidRDefault="007369BE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  <w:r w:rsidRPr="007369BE">
              <w:rPr>
                <w:rFonts w:cs="Verdana"/>
                <w:b/>
                <w:iCs/>
              </w:rPr>
              <w:t>INDIA FIRST OUTLET OF CHILLI BAR &amp; GRILLED OPEING TEAM</w:t>
            </w:r>
          </w:p>
          <w:p w14:paraId="2E432C46" w14:textId="23CCFCBF" w:rsidR="007369BE" w:rsidRPr="00391692" w:rsidRDefault="007369BE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bCs/>
                <w:sz w:val="20"/>
                <w:szCs w:val="24"/>
              </w:rPr>
            </w:pPr>
            <w:r w:rsidRPr="00391692">
              <w:rPr>
                <w:rFonts w:cs="Verdana"/>
                <w:b/>
                <w:bCs/>
                <w:sz w:val="20"/>
                <w:szCs w:val="24"/>
              </w:rPr>
              <w:t>24</w:t>
            </w:r>
            <w:r w:rsidRPr="00391692">
              <w:rPr>
                <w:rFonts w:cs="Verdana"/>
                <w:b/>
                <w:bCs/>
                <w:sz w:val="20"/>
                <w:szCs w:val="24"/>
                <w:vertAlign w:val="superscript"/>
              </w:rPr>
              <w:t>th</w:t>
            </w:r>
            <w:r w:rsidRPr="00391692">
              <w:rPr>
                <w:rFonts w:cs="Verdana"/>
                <w:b/>
                <w:bCs/>
                <w:sz w:val="20"/>
                <w:szCs w:val="24"/>
              </w:rPr>
              <w:t xml:space="preserve"> April 2009 to 28</w:t>
            </w:r>
            <w:r w:rsidRPr="00391692">
              <w:rPr>
                <w:rFonts w:cs="Verdana"/>
                <w:b/>
                <w:bCs/>
                <w:sz w:val="20"/>
                <w:szCs w:val="24"/>
                <w:vertAlign w:val="superscript"/>
              </w:rPr>
              <w:t>th</w:t>
            </w:r>
            <w:r w:rsidRPr="00391692">
              <w:rPr>
                <w:rFonts w:cs="Verdana"/>
                <w:b/>
                <w:bCs/>
                <w:sz w:val="20"/>
                <w:szCs w:val="24"/>
              </w:rPr>
              <w:t xml:space="preserve"> Sept2009</w:t>
            </w:r>
          </w:p>
          <w:p w14:paraId="0D7489D6" w14:textId="77777777" w:rsidR="007369BE" w:rsidRDefault="007369BE" w:rsidP="007369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</w:rPr>
            </w:pPr>
          </w:p>
          <w:p w14:paraId="51DE175F" w14:textId="16B94C56" w:rsidR="00497AE6" w:rsidRPr="00391692" w:rsidRDefault="00497AE6" w:rsidP="00497A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TGI FRIDAY'S BANGALORE</w:t>
            </w:r>
            <w:r w:rsidRPr="00391692">
              <w:rPr>
                <w:rFonts w:cs="Verdana"/>
                <w:b/>
                <w:i/>
                <w:iCs/>
                <w:sz w:val="24"/>
                <w:szCs w:val="32"/>
              </w:rPr>
              <w:t xml:space="preserve"> </w:t>
            </w:r>
            <w:r w:rsidRPr="00391692">
              <w:rPr>
                <w:rFonts w:cs="Verdana"/>
                <w:b/>
                <w:sz w:val="24"/>
                <w:szCs w:val="32"/>
              </w:rPr>
              <w:t>AS LINE COOK</w:t>
            </w:r>
          </w:p>
          <w:p w14:paraId="5FC4821B" w14:textId="79E63FED" w:rsidR="00497AE6" w:rsidRDefault="00497AE6" w:rsidP="00497A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</w:rPr>
            </w:pPr>
            <w:r w:rsidRPr="00497AE6">
              <w:rPr>
                <w:rFonts w:cs="Verdana"/>
                <w:b/>
              </w:rPr>
              <w:t>9TH APRIL2007 TO 13</w:t>
            </w:r>
            <w:r w:rsidRPr="00497AE6">
              <w:rPr>
                <w:rFonts w:cs="Verdana"/>
                <w:b/>
                <w:vertAlign w:val="superscript"/>
              </w:rPr>
              <w:t>TH</w:t>
            </w:r>
            <w:r w:rsidRPr="00497AE6">
              <w:rPr>
                <w:rFonts w:cs="Verdana"/>
                <w:b/>
              </w:rPr>
              <w:t xml:space="preserve"> JUNE2008</w:t>
            </w:r>
            <w:r w:rsidRPr="00242394">
              <w:rPr>
                <w:rFonts w:cs="Verdana"/>
              </w:rPr>
              <w:t xml:space="preserve"> </w:t>
            </w:r>
          </w:p>
          <w:p w14:paraId="62306B94" w14:textId="77777777" w:rsidR="00497AE6" w:rsidRPr="00391692" w:rsidRDefault="00497AE6" w:rsidP="00497A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sz w:val="24"/>
                <w:szCs w:val="32"/>
              </w:rPr>
            </w:pPr>
          </w:p>
          <w:p w14:paraId="62D4D8C8" w14:textId="14CF5209" w:rsidR="00FF2701" w:rsidRPr="00391692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JAYAKA RESTAURANT BASAVANAGUDI</w:t>
            </w:r>
            <w:r w:rsidRPr="00391692">
              <w:rPr>
                <w:rFonts w:cs="Verdana"/>
                <w:b/>
                <w:sz w:val="24"/>
                <w:szCs w:val="32"/>
              </w:rPr>
              <w:t>, BANGALORE</w:t>
            </w:r>
          </w:p>
          <w:p w14:paraId="3F4335C0" w14:textId="3F7FFFF8" w:rsidR="00FF2701" w:rsidRP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  <w:r w:rsidRPr="00FF2701">
              <w:rPr>
                <w:rFonts w:cs="Verdana"/>
                <w:b/>
              </w:rPr>
              <w:t>14</w:t>
            </w:r>
            <w:r w:rsidRPr="00FF2701">
              <w:rPr>
                <w:rFonts w:cs="Verdana"/>
                <w:b/>
                <w:vertAlign w:val="superscript"/>
              </w:rPr>
              <w:t>TH</w:t>
            </w:r>
            <w:r w:rsidRPr="00FF2701">
              <w:rPr>
                <w:rFonts w:cs="Verdana"/>
                <w:b/>
              </w:rPr>
              <w:t xml:space="preserve"> AUG 2004 TO 25</w:t>
            </w:r>
            <w:r w:rsidRPr="00FF2701">
              <w:rPr>
                <w:rFonts w:cs="Verdana"/>
                <w:b/>
                <w:vertAlign w:val="superscript"/>
              </w:rPr>
              <w:t>TH</w:t>
            </w:r>
            <w:r w:rsidRPr="00FF2701">
              <w:rPr>
                <w:rFonts w:cs="Verdana"/>
                <w:b/>
              </w:rPr>
              <w:t xml:space="preserve"> DEC2006</w:t>
            </w:r>
          </w:p>
          <w:p w14:paraId="3816FB83" w14:textId="37705B60" w:rsid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  <w:r w:rsidRPr="00FF2701">
              <w:rPr>
                <w:rFonts w:cs="Verdana"/>
                <w:b/>
              </w:rPr>
              <w:t>AS A COMMI 1</w:t>
            </w:r>
            <w:r w:rsidRPr="00FF2701">
              <w:rPr>
                <w:rFonts w:cs="Verdana"/>
                <w:b/>
                <w:vertAlign w:val="superscript"/>
              </w:rPr>
              <w:t>ST</w:t>
            </w:r>
            <w:r w:rsidRPr="00FF2701">
              <w:rPr>
                <w:rFonts w:cs="Verdana"/>
                <w:b/>
              </w:rPr>
              <w:t xml:space="preserve"> IN INDIAN CURRY SECTION</w:t>
            </w:r>
            <w:r>
              <w:rPr>
                <w:rFonts w:cs="Verdana"/>
                <w:b/>
              </w:rPr>
              <w:t>.</w:t>
            </w:r>
          </w:p>
          <w:p w14:paraId="5EDFB734" w14:textId="77777777" w:rsid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</w:p>
          <w:p w14:paraId="59138C83" w14:textId="1A626E53" w:rsidR="00391692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4"/>
                <w:szCs w:val="32"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HOTEL</w:t>
            </w:r>
            <w:r w:rsidRPr="00391692">
              <w:rPr>
                <w:rFonts w:cs="Verdana"/>
                <w:b/>
                <w:sz w:val="24"/>
                <w:szCs w:val="32"/>
              </w:rPr>
              <w:t xml:space="preserve"> </w:t>
            </w:r>
            <w:r w:rsidRPr="00391692">
              <w:rPr>
                <w:rFonts w:cs="Verdana"/>
                <w:b/>
                <w:iCs/>
                <w:sz w:val="24"/>
                <w:szCs w:val="32"/>
              </w:rPr>
              <w:t xml:space="preserve">CHANAKYA, </w:t>
            </w:r>
            <w:r w:rsidR="00391692" w:rsidRPr="00391692">
              <w:rPr>
                <w:rFonts w:cs="Verdana"/>
                <w:b/>
                <w:iCs/>
                <w:sz w:val="24"/>
                <w:szCs w:val="32"/>
              </w:rPr>
              <w:t>PATNA,</w:t>
            </w:r>
          </w:p>
          <w:p w14:paraId="321D7313" w14:textId="4D2F350D" w:rsidR="00FF2701" w:rsidRP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  <w:r w:rsidRPr="00391692">
              <w:rPr>
                <w:rFonts w:cs="Verdana"/>
                <w:b/>
                <w:iCs/>
                <w:sz w:val="24"/>
                <w:szCs w:val="32"/>
              </w:rPr>
              <w:t>F</w:t>
            </w:r>
            <w:r w:rsidRPr="00391692">
              <w:rPr>
                <w:rFonts w:cs="Verdana"/>
                <w:b/>
                <w:sz w:val="24"/>
                <w:szCs w:val="32"/>
              </w:rPr>
              <w:t xml:space="preserve">&amp;B SERVICE &amp; PRODUCTION </w:t>
            </w:r>
          </w:p>
          <w:p w14:paraId="33071781" w14:textId="5E2BAE4F" w:rsidR="00FF2701" w:rsidRP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  <w:r w:rsidRPr="00FF2701">
              <w:rPr>
                <w:rFonts w:cs="Verdana"/>
                <w:b/>
              </w:rPr>
              <w:t>1ST APR 2003 TO7TH AUG 2004</w:t>
            </w:r>
          </w:p>
          <w:p w14:paraId="24CE8101" w14:textId="3640EB7F" w:rsidR="00FF2701" w:rsidRP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  <w:r w:rsidRPr="00FF2701">
              <w:rPr>
                <w:rFonts w:cs="Verdana"/>
                <w:b/>
              </w:rPr>
              <w:t>AS AN APPRENTICE TRAINING</w:t>
            </w:r>
          </w:p>
          <w:p w14:paraId="39363E65" w14:textId="77777777" w:rsid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</w:rPr>
            </w:pPr>
          </w:p>
          <w:p w14:paraId="18E3ABDA" w14:textId="1D7CE8D2" w:rsidR="00FF2701" w:rsidRPr="00391692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  <w:sz w:val="28"/>
                <w:szCs w:val="36"/>
              </w:rPr>
            </w:pPr>
            <w:r w:rsidRPr="00391692">
              <w:rPr>
                <w:rFonts w:cs="Verdana"/>
                <w:b/>
                <w:iCs/>
                <w:sz w:val="28"/>
                <w:szCs w:val="36"/>
              </w:rPr>
              <w:t>HOTEL SAYAJI, INDORE</w:t>
            </w:r>
          </w:p>
          <w:p w14:paraId="25F71204" w14:textId="009B64BD" w:rsidR="00FF2701" w:rsidRP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  <w:r w:rsidRPr="00FF2701">
              <w:rPr>
                <w:rFonts w:cs="Verdana"/>
                <w:b/>
              </w:rPr>
              <w:t>2ND MAY 2001 TO 1ST JULY 2001</w:t>
            </w:r>
          </w:p>
          <w:p w14:paraId="0573250C" w14:textId="50768439" w:rsidR="00FF2701" w:rsidRPr="00FF2701" w:rsidRDefault="00FF270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</w:rPr>
            </w:pPr>
            <w:r w:rsidRPr="00FF2701">
              <w:rPr>
                <w:rFonts w:cs="Verdana"/>
                <w:b/>
              </w:rPr>
              <w:t>INDUSTRIAL TRAINING</w:t>
            </w:r>
          </w:p>
          <w:p w14:paraId="365F3BC5" w14:textId="7499B1D7" w:rsidR="004D3011" w:rsidRPr="007369BE" w:rsidRDefault="004D3011" w:rsidP="00FF27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iCs/>
              </w:rPr>
            </w:pPr>
          </w:p>
          <w:sdt>
            <w:sdtPr>
              <w:rPr>
                <w:rFonts w:asciiTheme="minorHAnsi" w:eastAsiaTheme="minorEastAsia" w:hAnsiTheme="minorHAnsi" w:cs="Verdana"/>
                <w:bCs w:val="0"/>
                <w:iCs/>
                <w:caps w:val="0"/>
                <w:sz w:val="18"/>
                <w:szCs w:val="22"/>
              </w:rPr>
              <w:id w:val="1669594239"/>
              <w:placeholder>
                <w:docPart w:val="167D169E685D4C9A8A5FB0F600D81157"/>
              </w:placeholder>
              <w:temporary/>
              <w:showingPlcHdr/>
              <w15:appearance w15:val="hidden"/>
            </w:sdtPr>
            <w:sdtEndPr/>
            <w:sdtContent>
              <w:p w14:paraId="7E84D080" w14:textId="77777777" w:rsidR="00036450" w:rsidRPr="007369BE" w:rsidRDefault="00180329" w:rsidP="007369BE">
                <w:pPr>
                  <w:pStyle w:val="Heading2"/>
                  <w:rPr>
                    <w:rFonts w:asciiTheme="minorHAnsi" w:eastAsiaTheme="minorEastAsia" w:hAnsiTheme="minorHAnsi" w:cs="Verdana"/>
                    <w:bCs w:val="0"/>
                    <w:iCs/>
                    <w:caps w:val="0"/>
                    <w:sz w:val="18"/>
                    <w:szCs w:val="22"/>
                  </w:rPr>
                </w:pPr>
                <w:r w:rsidRPr="00C85A7C">
                  <w:rPr>
                    <w:bCs w:val="0"/>
                    <w:color w:val="548AB7" w:themeColor="accent1" w:themeShade="BF"/>
                    <w:sz w:val="28"/>
                    <w:szCs w:val="24"/>
                  </w:rPr>
                  <w:t>SKILLS</w:t>
                </w:r>
              </w:p>
            </w:sdtContent>
          </w:sdt>
          <w:p w14:paraId="3895AAFB" w14:textId="77777777" w:rsidR="006C097A" w:rsidRPr="00242394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42394">
              <w:sym w:font="Symbol" w:char="F0B7"/>
            </w:r>
            <w:r w:rsidRPr="00242394">
              <w:t xml:space="preserve"> Consistently working to high standards. </w:t>
            </w:r>
          </w:p>
          <w:p w14:paraId="60CD2E88" w14:textId="59F19CA9" w:rsidR="006C097A" w:rsidRPr="00242394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42394">
              <w:sym w:font="Symbol" w:char="F0B7"/>
            </w:r>
            <w:r w:rsidRPr="00242394">
              <w:t xml:space="preserve"> Can quickly gain an in-depth familiarity with any kitchen’s operations. </w:t>
            </w:r>
          </w:p>
          <w:p w14:paraId="3A7EFEF5" w14:textId="221E6B46" w:rsidR="006C097A" w:rsidRPr="00242394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42394">
              <w:sym w:font="Symbol" w:char="F0B7"/>
            </w:r>
            <w:r w:rsidRPr="00242394">
              <w:t xml:space="preserve">  knowledge of operational health &amp; safety. </w:t>
            </w:r>
          </w:p>
          <w:p w14:paraId="3507D7E5" w14:textId="77C27864" w:rsidR="006C097A" w:rsidRPr="00242394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42394">
              <w:sym w:font="Symbol" w:char="F0B7"/>
            </w:r>
            <w:r w:rsidRPr="00242394">
              <w:t xml:space="preserve"> Understanding of food labeling and temperature controls.</w:t>
            </w:r>
          </w:p>
          <w:p w14:paraId="08F22C55" w14:textId="33794E5B" w:rsidR="006C097A" w:rsidRPr="00242394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42394">
              <w:sym w:font="Symbol" w:char="F0B7"/>
            </w:r>
            <w:r w:rsidRPr="00242394">
              <w:t xml:space="preserve"> Constantly working hard to achieve personal goals and objectives.</w:t>
            </w:r>
          </w:p>
          <w:p w14:paraId="4D9B7EF0" w14:textId="79652A0B" w:rsidR="006C097A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242394">
              <w:sym w:font="Symbol" w:char="F0B7"/>
            </w:r>
            <w:r w:rsidRPr="00242394">
              <w:t xml:space="preserve"> Having strong and effective leadership skills, along with the ability to successfully manage a team of </w:t>
            </w:r>
            <w:r>
              <w:t>BOH.</w:t>
            </w:r>
          </w:p>
          <w:p w14:paraId="70EB302C" w14:textId="77777777" w:rsidR="006C097A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  <w:p w14:paraId="6177D043" w14:textId="4C7D71DB" w:rsidR="00C85A7C" w:rsidRPr="00C85A7C" w:rsidRDefault="00C85A7C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</w:pPr>
            <w:r w:rsidRPr="00C85A7C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ACHIEVEMENTS &amp;AWARDS</w:t>
            </w:r>
          </w:p>
          <w:p w14:paraId="0C04ADAA" w14:textId="7FA6E3D7" w:rsidR="00C85A7C" w:rsidRPr="00242394" w:rsidRDefault="00C85A7C" w:rsidP="00C85A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  <w:b/>
                <w:color w:val="00B050"/>
              </w:rPr>
            </w:pPr>
            <w:r>
              <w:rPr>
                <w:rFonts w:cs="Verdana"/>
              </w:rPr>
              <w:t xml:space="preserve">International </w:t>
            </w:r>
            <w:r w:rsidRPr="00242394">
              <w:rPr>
                <w:rFonts w:cs="Verdana"/>
              </w:rPr>
              <w:t>Trainer In Chills Bar &amp; Grill, Bangalore</w:t>
            </w:r>
          </w:p>
          <w:p w14:paraId="196E78D1" w14:textId="4D9D4B5E" w:rsidR="00C85A7C" w:rsidRPr="00242394" w:rsidRDefault="00C85A7C" w:rsidP="00C85A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Verdana"/>
              </w:rPr>
            </w:pPr>
            <w:r w:rsidRPr="00242394">
              <w:rPr>
                <w:rFonts w:cs="Verdana"/>
              </w:rPr>
              <w:t>Get Two Times Employ</w:t>
            </w:r>
            <w:r>
              <w:rPr>
                <w:rFonts w:cs="Verdana"/>
              </w:rPr>
              <w:t xml:space="preserve">ee </w:t>
            </w:r>
            <w:r w:rsidRPr="00242394">
              <w:rPr>
                <w:rFonts w:cs="Verdana"/>
              </w:rPr>
              <w:t>Of The Month In Hard Rock Café’ New Delhi Get Employee Of The Years In Hard Rock Café ’New Delhi</w:t>
            </w:r>
          </w:p>
          <w:p w14:paraId="7A3D9C3E" w14:textId="77777777" w:rsidR="00C85A7C" w:rsidRPr="00242394" w:rsidRDefault="00C85A7C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  <w:p w14:paraId="616190A8" w14:textId="77777777" w:rsidR="006C097A" w:rsidRPr="00242394" w:rsidRDefault="006C097A" w:rsidP="006C09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748"/>
              <w:rPr>
                <w:rFonts w:cs="Verdana"/>
                <w:b/>
              </w:rPr>
            </w:pPr>
          </w:p>
          <w:p w14:paraId="4DD73B63" w14:textId="77777777" w:rsidR="00036450" w:rsidRDefault="00036450" w:rsidP="007369BE">
            <w:pPr>
              <w:rPr>
                <w:rFonts w:cs="Verdana"/>
                <w:b/>
                <w:iCs/>
              </w:rPr>
            </w:pPr>
          </w:p>
          <w:p w14:paraId="199E1810" w14:textId="77777777" w:rsidR="0007585D" w:rsidRDefault="0007585D" w:rsidP="007369BE">
            <w:pPr>
              <w:rPr>
                <w:rFonts w:cs="Verdana"/>
                <w:b/>
                <w:iCs/>
              </w:rPr>
            </w:pPr>
          </w:p>
          <w:p w14:paraId="6BBB0330" w14:textId="77777777" w:rsidR="0007585D" w:rsidRDefault="0007585D" w:rsidP="007369BE">
            <w:pPr>
              <w:rPr>
                <w:rFonts w:cs="Verdana"/>
                <w:b/>
                <w:iCs/>
              </w:rPr>
            </w:pPr>
          </w:p>
          <w:p w14:paraId="53469EEA" w14:textId="77777777" w:rsidR="0007585D" w:rsidRPr="0007585D" w:rsidRDefault="0007585D" w:rsidP="007369BE">
            <w:pPr>
              <w:rPr>
                <w:rFonts w:cs="Verdana"/>
                <w:b/>
                <w:iCs/>
                <w:sz w:val="36"/>
                <w:szCs w:val="44"/>
              </w:rPr>
            </w:pPr>
          </w:p>
          <w:p w14:paraId="483FB9D5" w14:textId="4AC46879" w:rsidR="0007585D" w:rsidRPr="007369BE" w:rsidRDefault="0007585D" w:rsidP="007369BE">
            <w:pPr>
              <w:rPr>
                <w:rFonts w:cs="Verdana"/>
                <w:b/>
                <w:iCs/>
              </w:rPr>
            </w:pPr>
            <w:r>
              <w:rPr>
                <w:rFonts w:cs="Verdana"/>
                <w:b/>
                <w:iCs/>
                <w:sz w:val="36"/>
                <w:szCs w:val="44"/>
              </w:rPr>
              <w:t xml:space="preserve">                                    </w:t>
            </w:r>
            <w:r w:rsidRPr="0007585D">
              <w:rPr>
                <w:rFonts w:cs="Verdana"/>
                <w:b/>
                <w:iCs/>
                <w:sz w:val="36"/>
                <w:szCs w:val="44"/>
              </w:rPr>
              <w:t>Raj Kumar Das</w:t>
            </w:r>
          </w:p>
        </w:tc>
      </w:tr>
    </w:tbl>
    <w:p w14:paraId="6C1D090C" w14:textId="5E6DEB11" w:rsidR="0006181F" w:rsidRPr="0007585D" w:rsidRDefault="0007585D" w:rsidP="000C45FF">
      <w:pPr>
        <w:tabs>
          <w:tab w:val="left" w:pos="990"/>
        </w:tabs>
        <w:rPr>
          <w:b/>
          <w:bCs/>
          <w:sz w:val="28"/>
          <w:szCs w:val="36"/>
        </w:rPr>
      </w:pPr>
      <w:r w:rsidRPr="0007585D">
        <w:rPr>
          <w:b/>
          <w:bCs/>
          <w:sz w:val="28"/>
          <w:szCs w:val="36"/>
        </w:rPr>
        <w:t>DATE:</w:t>
      </w:r>
    </w:p>
    <w:p w14:paraId="7E24A094" w14:textId="77777777" w:rsidR="0007585D" w:rsidRDefault="0007585D" w:rsidP="000C45FF">
      <w:pPr>
        <w:tabs>
          <w:tab w:val="left" w:pos="990"/>
        </w:tabs>
      </w:pPr>
    </w:p>
    <w:p w14:paraId="24103A46" w14:textId="77777777" w:rsidR="0007585D" w:rsidRDefault="0007585D" w:rsidP="000C45FF">
      <w:pPr>
        <w:tabs>
          <w:tab w:val="left" w:pos="990"/>
        </w:tabs>
      </w:pPr>
    </w:p>
    <w:p w14:paraId="7936C2D1" w14:textId="77777777" w:rsidR="0007585D" w:rsidRDefault="0007585D" w:rsidP="000C45FF">
      <w:pPr>
        <w:tabs>
          <w:tab w:val="left" w:pos="990"/>
        </w:tabs>
      </w:pPr>
    </w:p>
    <w:p w14:paraId="62AD210C" w14:textId="77777777" w:rsidR="0007585D" w:rsidRDefault="0007585D" w:rsidP="000C45FF">
      <w:pPr>
        <w:tabs>
          <w:tab w:val="left" w:pos="990"/>
        </w:tabs>
      </w:pPr>
    </w:p>
    <w:p w14:paraId="061A4FEB" w14:textId="77777777" w:rsidR="0007585D" w:rsidRDefault="0007585D" w:rsidP="000C45FF">
      <w:pPr>
        <w:tabs>
          <w:tab w:val="left" w:pos="990"/>
        </w:tabs>
      </w:pPr>
    </w:p>
    <w:p w14:paraId="41B3AF57" w14:textId="77777777" w:rsidR="0007585D" w:rsidRDefault="0007585D" w:rsidP="000C45FF">
      <w:pPr>
        <w:tabs>
          <w:tab w:val="left" w:pos="990"/>
        </w:tabs>
      </w:pPr>
    </w:p>
    <w:p w14:paraId="7B8744ED" w14:textId="77777777" w:rsidR="00C85A7C" w:rsidRDefault="00C85A7C" w:rsidP="000C45FF">
      <w:pPr>
        <w:tabs>
          <w:tab w:val="left" w:pos="990"/>
        </w:tabs>
      </w:pPr>
    </w:p>
    <w:p w14:paraId="4400E795" w14:textId="77777777" w:rsidR="00C85A7C" w:rsidRDefault="00C85A7C" w:rsidP="000C45FF">
      <w:pPr>
        <w:tabs>
          <w:tab w:val="left" w:pos="990"/>
        </w:tabs>
      </w:pPr>
    </w:p>
    <w:sectPr w:rsidR="00C85A7C" w:rsidSect="000C45FF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AF07" w14:textId="77777777" w:rsidR="00E9580F" w:rsidRDefault="00E9580F" w:rsidP="000C45FF">
      <w:r>
        <w:separator/>
      </w:r>
    </w:p>
  </w:endnote>
  <w:endnote w:type="continuationSeparator" w:id="0">
    <w:p w14:paraId="59F96484" w14:textId="77777777" w:rsidR="00E9580F" w:rsidRDefault="00E9580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AC31" w14:textId="77777777" w:rsidR="00E9580F" w:rsidRDefault="00E9580F" w:rsidP="000C45FF">
      <w:r>
        <w:separator/>
      </w:r>
    </w:p>
  </w:footnote>
  <w:footnote w:type="continuationSeparator" w:id="0">
    <w:p w14:paraId="73217DA9" w14:textId="77777777" w:rsidR="00E9580F" w:rsidRDefault="00E9580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20D1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EA2683" wp14:editId="20D4463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4009"/>
    <w:multiLevelType w:val="hybridMultilevel"/>
    <w:tmpl w:val="F7CA8E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A3442"/>
    <w:multiLevelType w:val="hybridMultilevel"/>
    <w:tmpl w:val="E9308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814A4"/>
    <w:multiLevelType w:val="hybridMultilevel"/>
    <w:tmpl w:val="04D82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02159">
    <w:abstractNumId w:val="2"/>
  </w:num>
  <w:num w:numId="2" w16cid:durableId="1883982863">
    <w:abstractNumId w:val="0"/>
  </w:num>
  <w:num w:numId="3" w16cid:durableId="16575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51"/>
    <w:rsid w:val="0001580D"/>
    <w:rsid w:val="00036450"/>
    <w:rsid w:val="0006181F"/>
    <w:rsid w:val="0007585D"/>
    <w:rsid w:val="00094499"/>
    <w:rsid w:val="000C45FF"/>
    <w:rsid w:val="000E3FD1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91692"/>
    <w:rsid w:val="003A6B7D"/>
    <w:rsid w:val="003B06CA"/>
    <w:rsid w:val="004071FC"/>
    <w:rsid w:val="00445947"/>
    <w:rsid w:val="004813B3"/>
    <w:rsid w:val="00496591"/>
    <w:rsid w:val="00497AE6"/>
    <w:rsid w:val="004C63E4"/>
    <w:rsid w:val="004D3011"/>
    <w:rsid w:val="005262AC"/>
    <w:rsid w:val="00573A89"/>
    <w:rsid w:val="005E39D5"/>
    <w:rsid w:val="00600670"/>
    <w:rsid w:val="0062123A"/>
    <w:rsid w:val="00646E75"/>
    <w:rsid w:val="006771D0"/>
    <w:rsid w:val="006C097A"/>
    <w:rsid w:val="006C6051"/>
    <w:rsid w:val="00715FCB"/>
    <w:rsid w:val="007369BE"/>
    <w:rsid w:val="00743101"/>
    <w:rsid w:val="00764C9F"/>
    <w:rsid w:val="007775E1"/>
    <w:rsid w:val="007867A0"/>
    <w:rsid w:val="007927F5"/>
    <w:rsid w:val="007C66D2"/>
    <w:rsid w:val="00802CA0"/>
    <w:rsid w:val="00810975"/>
    <w:rsid w:val="00873656"/>
    <w:rsid w:val="009260CD"/>
    <w:rsid w:val="00940A66"/>
    <w:rsid w:val="00952C25"/>
    <w:rsid w:val="00A2118D"/>
    <w:rsid w:val="00AC22CE"/>
    <w:rsid w:val="00AD0A50"/>
    <w:rsid w:val="00AD76E2"/>
    <w:rsid w:val="00B20152"/>
    <w:rsid w:val="00B310DD"/>
    <w:rsid w:val="00B359E4"/>
    <w:rsid w:val="00B57D98"/>
    <w:rsid w:val="00B70850"/>
    <w:rsid w:val="00C066B6"/>
    <w:rsid w:val="00C37BA1"/>
    <w:rsid w:val="00C4674C"/>
    <w:rsid w:val="00C506CF"/>
    <w:rsid w:val="00C72BED"/>
    <w:rsid w:val="00C85A7C"/>
    <w:rsid w:val="00C9578B"/>
    <w:rsid w:val="00CB0055"/>
    <w:rsid w:val="00D2522B"/>
    <w:rsid w:val="00D422DE"/>
    <w:rsid w:val="00D5459D"/>
    <w:rsid w:val="00D87FDA"/>
    <w:rsid w:val="00DA1F4D"/>
    <w:rsid w:val="00DD172A"/>
    <w:rsid w:val="00E25A26"/>
    <w:rsid w:val="00E4381A"/>
    <w:rsid w:val="00E55D74"/>
    <w:rsid w:val="00E9580F"/>
    <w:rsid w:val="00EF2B8C"/>
    <w:rsid w:val="00F06601"/>
    <w:rsid w:val="00F60274"/>
    <w:rsid w:val="00F77FB9"/>
    <w:rsid w:val="00FB068F"/>
    <w:rsid w:val="00FF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6A0F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873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6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dass2575@g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 /><Relationship Id="rId1" Type="http://schemas.openxmlformats.org/officeDocument/2006/relationships/image" Target="media/image2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J%20KUMAR\AppData\Local\Microsoft\Office\16.0\DTS\en-IN%7b97A45C44-BCF6-4ADE-9AE9-D47B6255009B%7d\%7b01804ADD-36E9-46C4-964A-A9D2888B3846%7dtf00546271_win32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B0A4325C1046158EA5106A1049C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2AA84-F9B9-449E-9FF9-589B8EAF3EB9}"/>
      </w:docPartPr>
      <w:docPartBody>
        <w:p w:rsidR="0005416F" w:rsidRDefault="0005416F">
          <w:pPr>
            <w:pStyle w:val="29B0A4325C1046158EA5106A1049C5C0"/>
          </w:pPr>
          <w:r w:rsidRPr="00D5459D">
            <w:t>Profile</w:t>
          </w:r>
        </w:p>
      </w:docPartBody>
    </w:docPart>
    <w:docPart>
      <w:docPartPr>
        <w:name w:val="54AA6A6436804295AE61BCC7D3B55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437EE-030C-4250-8CBF-AED4D1F282E3}"/>
      </w:docPartPr>
      <w:docPartBody>
        <w:p w:rsidR="0005416F" w:rsidRDefault="0005416F">
          <w:pPr>
            <w:pStyle w:val="54AA6A6436804295AE61BCC7D3B55F32"/>
          </w:pPr>
          <w:r w:rsidRPr="00CB0055">
            <w:t>Contact</w:t>
          </w:r>
        </w:p>
      </w:docPartBody>
    </w:docPart>
    <w:docPart>
      <w:docPartPr>
        <w:name w:val="456AF5167620495FA13DF7ACF4912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352FF-86F1-4C21-AA24-D61E24B3FBDA}"/>
      </w:docPartPr>
      <w:docPartBody>
        <w:p w:rsidR="0005416F" w:rsidRDefault="0005416F">
          <w:pPr>
            <w:pStyle w:val="456AF5167620495FA13DF7ACF49128CD"/>
          </w:pPr>
          <w:r w:rsidRPr="004D3011">
            <w:t>PHONE:</w:t>
          </w:r>
        </w:p>
      </w:docPartBody>
    </w:docPart>
    <w:docPart>
      <w:docPartPr>
        <w:name w:val="B89049C9044849B2A4CD22BB19691B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A2ECF-4647-4250-A09F-A9E939D8E419}"/>
      </w:docPartPr>
      <w:docPartBody>
        <w:p w:rsidR="0005416F" w:rsidRDefault="0005416F">
          <w:pPr>
            <w:pStyle w:val="B89049C9044849B2A4CD22BB19691B5A"/>
          </w:pPr>
          <w:r w:rsidRPr="004D3011">
            <w:t>EMAIL:</w:t>
          </w:r>
        </w:p>
      </w:docPartBody>
    </w:docPart>
    <w:docPart>
      <w:docPartPr>
        <w:name w:val="B62B73F72A7B4DE5A534BA03F591D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A3FE0-6EFB-46B6-8254-EF57C00C3159}"/>
      </w:docPartPr>
      <w:docPartBody>
        <w:p w:rsidR="0005416F" w:rsidRDefault="0005416F">
          <w:pPr>
            <w:pStyle w:val="B62B73F72A7B4DE5A534BA03F591D765"/>
          </w:pPr>
          <w:r w:rsidRPr="00036450">
            <w:t>WORK EXPERIENCE</w:t>
          </w:r>
        </w:p>
      </w:docPartBody>
    </w:docPart>
    <w:docPart>
      <w:docPartPr>
        <w:name w:val="167D169E685D4C9A8A5FB0F600D81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C6559-C9D9-4035-8204-8FF57769AAC3}"/>
      </w:docPartPr>
      <w:docPartBody>
        <w:p w:rsidR="0005416F" w:rsidRDefault="0005416F">
          <w:pPr>
            <w:pStyle w:val="167D169E685D4C9A8A5FB0F600D81157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F9"/>
    <w:rsid w:val="0005416F"/>
    <w:rsid w:val="006F2E53"/>
    <w:rsid w:val="007C66D2"/>
    <w:rsid w:val="00AC22CE"/>
    <w:rsid w:val="00FB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B0A4325C1046158EA5106A1049C5C0">
    <w:name w:val="29B0A4325C1046158EA5106A1049C5C0"/>
  </w:style>
  <w:style w:type="paragraph" w:customStyle="1" w:styleId="54AA6A6436804295AE61BCC7D3B55F32">
    <w:name w:val="54AA6A6436804295AE61BCC7D3B55F32"/>
  </w:style>
  <w:style w:type="paragraph" w:customStyle="1" w:styleId="456AF5167620495FA13DF7ACF49128CD">
    <w:name w:val="456AF5167620495FA13DF7ACF49128CD"/>
  </w:style>
  <w:style w:type="paragraph" w:customStyle="1" w:styleId="B89049C9044849B2A4CD22BB19691B5A">
    <w:name w:val="B89049C9044849B2A4CD22BB19691B5A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B62B73F72A7B4DE5A534BA03F591D765">
    <w:name w:val="B62B73F72A7B4DE5A534BA03F591D765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167D169E685D4C9A8A5FB0F600D81157">
    <w:name w:val="167D169E685D4C9A8A5FB0F600D811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%7b01804ADD-36E9-46C4-964A-A9D2888B3846%7dtf00546271_win32.dotx</Template>
  <TotalTime>0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2025-03-27T10:51:00Z</dcterms:created>
  <dcterms:modified xsi:type="dcterms:W3CDTF">2025-03-27T10:51:00Z</dcterms:modified>
</cp:coreProperties>
</file>