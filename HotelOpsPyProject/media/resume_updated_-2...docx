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2C2CDD" w:rsidRPr="00906BEE" w14:paraId="49A55CEF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7397C171" w14:textId="0F237C25" w:rsidR="00523479" w:rsidRPr="00906BEE" w:rsidRDefault="00E02DCD" w:rsidP="00523479">
            <w:pPr>
              <w:pStyle w:val="Initials"/>
            </w:pPr>
            <w:r w:rsidRPr="00906BE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3FAC169F" wp14:editId="47ECA981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09D5D5E7" id="Group 1" o:spid="_x0000_s1026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r w:rsidR="00320C9C">
              <w:t>am</w:t>
            </w:r>
          </w:p>
          <w:p w14:paraId="1FE4F58D" w14:textId="2E9F76CB" w:rsidR="00A50939" w:rsidRPr="00906BEE" w:rsidRDefault="00A50939" w:rsidP="007569C1">
            <w:pPr>
              <w:pStyle w:val="Heading3"/>
            </w:pPr>
          </w:p>
          <w:p w14:paraId="5EDED409" w14:textId="102EE6E0" w:rsidR="002C2CDD" w:rsidRPr="00906BEE" w:rsidRDefault="00320C9C" w:rsidP="00320C9C">
            <w:r>
              <w:t xml:space="preserve">A </w:t>
            </w:r>
            <w:r w:rsidR="00B07EE3">
              <w:t>successful graduate</w:t>
            </w:r>
            <w:r>
              <w:t xml:space="preserve"> with a zeal to learn and make a mark of his own. A person who has always been eager to learn through hard work and inculcate every set of ideals and knowledge that will make me a better person in the long run.</w:t>
            </w:r>
          </w:p>
          <w:p w14:paraId="2579536F" w14:textId="04AC4B27" w:rsidR="002C2CDD" w:rsidRPr="00906BEE" w:rsidRDefault="00320C9C" w:rsidP="007569C1">
            <w:pPr>
              <w:pStyle w:val="Heading3"/>
            </w:pPr>
            <w:r>
              <w:t xml:space="preserve">abilities/certifications </w:t>
            </w:r>
          </w:p>
          <w:p w14:paraId="47D918A3" w14:textId="77777777" w:rsidR="00741125" w:rsidRDefault="00320C9C" w:rsidP="00320C9C">
            <w:pPr>
              <w:pStyle w:val="ListParagraph"/>
              <w:numPr>
                <w:ilvl w:val="0"/>
                <w:numId w:val="11"/>
              </w:numPr>
            </w:pPr>
            <w:r>
              <w:t xml:space="preserve">Social Media Know How </w:t>
            </w:r>
          </w:p>
          <w:p w14:paraId="65E382F4" w14:textId="1C41EA29" w:rsidR="000E1059" w:rsidRDefault="000E1059" w:rsidP="00320C9C">
            <w:pPr>
              <w:pStyle w:val="ListParagraph"/>
              <w:numPr>
                <w:ilvl w:val="0"/>
                <w:numId w:val="11"/>
              </w:numPr>
            </w:pPr>
            <w:r>
              <w:t xml:space="preserve">Team Building </w:t>
            </w:r>
          </w:p>
          <w:p w14:paraId="5641581E" w14:textId="77777777" w:rsidR="00320C9C" w:rsidRDefault="00320C9C" w:rsidP="00320C9C">
            <w:pPr>
              <w:pStyle w:val="ListParagraph"/>
              <w:numPr>
                <w:ilvl w:val="0"/>
                <w:numId w:val="11"/>
              </w:numPr>
            </w:pPr>
            <w:r>
              <w:t>Team Player</w:t>
            </w:r>
          </w:p>
          <w:p w14:paraId="48703315" w14:textId="77777777" w:rsidR="00320C9C" w:rsidRDefault="00320C9C" w:rsidP="00320C9C">
            <w:pPr>
              <w:pStyle w:val="ListParagraph"/>
              <w:numPr>
                <w:ilvl w:val="0"/>
                <w:numId w:val="11"/>
              </w:numPr>
            </w:pPr>
            <w:r>
              <w:t>Adaptable According to the Situation</w:t>
            </w:r>
          </w:p>
          <w:p w14:paraId="441E104B" w14:textId="77777777" w:rsidR="00320C9C" w:rsidRDefault="00320C9C" w:rsidP="00320C9C">
            <w:pPr>
              <w:pStyle w:val="ListParagraph"/>
              <w:numPr>
                <w:ilvl w:val="0"/>
                <w:numId w:val="11"/>
              </w:numPr>
            </w:pPr>
            <w:r>
              <w:t xml:space="preserve">Intermediate Computer Knowledge </w:t>
            </w:r>
          </w:p>
          <w:p w14:paraId="25A611D4" w14:textId="77777777" w:rsidR="00320C9C" w:rsidRDefault="00320C9C" w:rsidP="00320C9C">
            <w:pPr>
              <w:pStyle w:val="ListParagraph"/>
            </w:pPr>
            <w:r>
              <w:t>(MS Office)</w:t>
            </w:r>
          </w:p>
          <w:p w14:paraId="130231E6" w14:textId="27775B67" w:rsidR="00320C9C" w:rsidRDefault="00320C9C" w:rsidP="00435B0A">
            <w:pPr>
              <w:pStyle w:val="ListParagraph"/>
              <w:numPr>
                <w:ilvl w:val="0"/>
                <w:numId w:val="11"/>
              </w:numPr>
            </w:pPr>
            <w:r>
              <w:t xml:space="preserve">Socially Responsible </w:t>
            </w:r>
          </w:p>
          <w:p w14:paraId="17FD3672" w14:textId="77777777" w:rsidR="00754E84" w:rsidRDefault="00754E84" w:rsidP="00754E84">
            <w:pPr>
              <w:pStyle w:val="ListParagraph"/>
              <w:numPr>
                <w:ilvl w:val="0"/>
                <w:numId w:val="11"/>
              </w:numPr>
              <w:spacing w:before="240"/>
            </w:pPr>
            <w:r>
              <w:t>Tableau (B</w:t>
            </w:r>
            <w:r w:rsidRPr="00754E84">
              <w:t>eginner</w:t>
            </w:r>
            <w:r>
              <w:t>)</w:t>
            </w:r>
          </w:p>
          <w:p w14:paraId="3A828DF6" w14:textId="7A93CE3B" w:rsidR="00A70D7E" w:rsidRPr="00906BEE" w:rsidRDefault="00A70D7E" w:rsidP="00754E84">
            <w:pPr>
              <w:pStyle w:val="ListParagraph"/>
              <w:numPr>
                <w:ilvl w:val="0"/>
                <w:numId w:val="11"/>
              </w:numPr>
              <w:spacing w:before="240"/>
            </w:pPr>
            <w:r>
              <w:t>PowerBI (Beginner)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906BEE" w14:paraId="58749209" w14:textId="77777777" w:rsidTr="00B30A82">
              <w:trPr>
                <w:trHeight w:hRule="exact" w:val="1296"/>
              </w:trPr>
              <w:tc>
                <w:tcPr>
                  <w:tcW w:w="6732" w:type="dxa"/>
                  <w:vAlign w:val="center"/>
                </w:tcPr>
                <w:p w14:paraId="7C7A40FE" w14:textId="613A61B3" w:rsidR="00B30A82" w:rsidRDefault="00000000" w:rsidP="00320C9C">
                  <w:pPr>
                    <w:pStyle w:val="Heading1"/>
                  </w:pPr>
                  <w:sdt>
                    <w:sdtPr>
                      <w:alias w:val="Enter your name:"/>
                      <w:tag w:val="Enter your name:"/>
                      <w:id w:val="-296147368"/>
                      <w:placeholder>
                        <w:docPart w:val="3676927908FD48A49269C5852942C49C"/>
                      </w:placeholder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Content>
                      <w:r w:rsidR="00320C9C">
                        <w:t>ARCHIT MALHOTRA</w:t>
                      </w:r>
                    </w:sdtContent>
                  </w:sdt>
                </w:p>
                <w:p w14:paraId="48E0681E" w14:textId="021E1990" w:rsidR="004F4079" w:rsidRDefault="004F4079" w:rsidP="00320C9C">
                  <w:pPr>
                    <w:pStyle w:val="Heading1"/>
                    <w:rPr>
                      <w:rFonts w:ascii="Helvetica" w:hAnsi="Helvetica" w:cs="Helvetica"/>
                      <w:color w:val="5F6368"/>
                      <w:spacing w:val="3"/>
                      <w:sz w:val="21"/>
                      <w:szCs w:val="21"/>
                      <w:shd w:val="clear" w:color="auto" w:fill="FFFFFF"/>
                    </w:rPr>
                  </w:pPr>
                  <w:hyperlink r:id="rId7" w:history="1">
                    <w:r w:rsidRPr="00067E84">
                      <w:rPr>
                        <w:rStyle w:val="Hyperlink"/>
                        <w:rFonts w:ascii="Helvetica" w:hAnsi="Helvetica" w:cs="Helvetica"/>
                        <w:spacing w:val="3"/>
                        <w:sz w:val="21"/>
                        <w:szCs w:val="21"/>
                        <w:shd w:val="clear" w:color="auto" w:fill="FFFFFF"/>
                      </w:rPr>
                      <w:t>architmalhotra1134@gmail.com</w:t>
                    </w:r>
                  </w:hyperlink>
                </w:p>
                <w:p w14:paraId="5F5B9BCB" w14:textId="20E7F28E" w:rsidR="00906BEE" w:rsidRPr="00964EA0" w:rsidRDefault="00964EA0" w:rsidP="00320C9C">
                  <w:pPr>
                    <w:pStyle w:val="Heading1"/>
                    <w:rPr>
                      <w:sz w:val="22"/>
                      <w:szCs w:val="22"/>
                    </w:rPr>
                  </w:pPr>
                  <w:r w:rsidRPr="00964EA0">
                    <w:rPr>
                      <w:sz w:val="22"/>
                      <w:szCs w:val="22"/>
                    </w:rPr>
                    <w:t>902</w:t>
                  </w:r>
                  <w:r>
                    <w:rPr>
                      <w:sz w:val="22"/>
                      <w:szCs w:val="22"/>
                    </w:rPr>
                    <w:t>-</w:t>
                  </w:r>
                  <w:r w:rsidR="004F4079">
                    <w:rPr>
                      <w:sz w:val="22"/>
                      <w:szCs w:val="22"/>
                    </w:rPr>
                    <w:t>338-1109</w:t>
                  </w:r>
                </w:p>
              </w:tc>
            </w:tr>
          </w:tbl>
          <w:p w14:paraId="535D5FB8" w14:textId="77777777" w:rsidR="00320C9C" w:rsidRPr="00906BEE" w:rsidRDefault="00000000" w:rsidP="00320C9C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CAE4B8FC9CEC429F903F503FEF1447CE"/>
                </w:placeholder>
                <w:temporary/>
                <w:showingPlcHdr/>
                <w15:appearance w15:val="hidden"/>
              </w:sdtPr>
              <w:sdtContent>
                <w:r w:rsidR="00320C9C" w:rsidRPr="00906BEE">
                  <w:t>Education</w:t>
                </w:r>
              </w:sdtContent>
            </w:sdt>
          </w:p>
          <w:p w14:paraId="3E595259" w14:textId="7844E5B7" w:rsidR="00320C9C" w:rsidRDefault="00320C9C" w:rsidP="00320C9C">
            <w:r w:rsidRPr="00A61183">
              <w:rPr>
                <w:b/>
                <w:bCs/>
                <w:sz w:val="28"/>
                <w:szCs w:val="28"/>
              </w:rPr>
              <w:t>CAPE BRETON UNIVERSITY</w:t>
            </w:r>
            <w:r>
              <w:t>/ BUSINESS ANALYTICS</w:t>
            </w:r>
          </w:p>
          <w:p w14:paraId="062D9C1D" w14:textId="102E1CA1" w:rsidR="00320C9C" w:rsidRDefault="00320C9C" w:rsidP="00320C9C">
            <w:r>
              <w:t>2022 – 2024</w:t>
            </w:r>
          </w:p>
          <w:p w14:paraId="71AFAD61" w14:textId="3B68B1A3" w:rsidR="00320C9C" w:rsidRDefault="00320C9C" w:rsidP="00320C9C">
            <w:r>
              <w:t xml:space="preserve">In the </w:t>
            </w:r>
            <w:r w:rsidR="00B07EE3">
              <w:t>past</w:t>
            </w:r>
            <w:r>
              <w:t xml:space="preserve"> two years, I </w:t>
            </w:r>
            <w:r w:rsidR="00B07EE3">
              <w:t xml:space="preserve">got </w:t>
            </w:r>
            <w:r>
              <w:t>to learn</w:t>
            </w:r>
            <w:r w:rsidR="00B07EE3">
              <w:t xml:space="preserve"> about</w:t>
            </w:r>
            <w:r>
              <w:t xml:space="preserve"> various business patterns </w:t>
            </w:r>
            <w:r w:rsidR="00A61183">
              <w:t>and develop the ability to analyze various trends, patterns and root causes in order to make conclusive data driven decisions.</w:t>
            </w:r>
          </w:p>
          <w:p w14:paraId="27E73D37" w14:textId="77777777" w:rsidR="00A62BAD" w:rsidRPr="00906BEE" w:rsidRDefault="00A62BAD" w:rsidP="00320C9C"/>
          <w:p w14:paraId="614338CF" w14:textId="578DD629" w:rsidR="00320C9C" w:rsidRDefault="00A61183" w:rsidP="00A61183">
            <w:r>
              <w:rPr>
                <w:b/>
                <w:bCs/>
                <w:sz w:val="28"/>
                <w:szCs w:val="28"/>
              </w:rPr>
              <w:t>V</w:t>
            </w:r>
            <w:r w:rsidRPr="00A61183">
              <w:rPr>
                <w:b/>
                <w:bCs/>
                <w:sz w:val="28"/>
                <w:szCs w:val="28"/>
              </w:rPr>
              <w:t xml:space="preserve">ivekananda </w:t>
            </w:r>
            <w:r>
              <w:rPr>
                <w:b/>
                <w:bCs/>
                <w:sz w:val="28"/>
                <w:szCs w:val="28"/>
              </w:rPr>
              <w:t>I</w:t>
            </w:r>
            <w:r w:rsidRPr="00A61183">
              <w:rPr>
                <w:b/>
                <w:bCs/>
                <w:sz w:val="28"/>
                <w:szCs w:val="28"/>
              </w:rPr>
              <w:t xml:space="preserve">nstitute of </w:t>
            </w:r>
            <w:r>
              <w:rPr>
                <w:b/>
                <w:bCs/>
                <w:sz w:val="28"/>
                <w:szCs w:val="28"/>
              </w:rPr>
              <w:t>P</w:t>
            </w:r>
            <w:r w:rsidRPr="00A61183">
              <w:rPr>
                <w:b/>
                <w:bCs/>
                <w:sz w:val="28"/>
                <w:szCs w:val="28"/>
              </w:rPr>
              <w:t xml:space="preserve">rofessional </w:t>
            </w:r>
            <w:r>
              <w:rPr>
                <w:b/>
                <w:bCs/>
                <w:sz w:val="28"/>
                <w:szCs w:val="28"/>
              </w:rPr>
              <w:t>S</w:t>
            </w:r>
            <w:r w:rsidRPr="00A61183">
              <w:rPr>
                <w:b/>
                <w:bCs/>
                <w:sz w:val="28"/>
                <w:szCs w:val="28"/>
              </w:rPr>
              <w:t>tudies</w:t>
            </w:r>
            <w:r>
              <w:t>/ BA(H) ECONIMICS</w:t>
            </w:r>
          </w:p>
          <w:p w14:paraId="2BFA10F8" w14:textId="7A4B33A7" w:rsidR="00A61183" w:rsidRDefault="00A61183" w:rsidP="00A61183">
            <w:r>
              <w:t>2017 – 2021</w:t>
            </w:r>
          </w:p>
          <w:p w14:paraId="194EBCFD" w14:textId="6C65D031" w:rsidR="00A61183" w:rsidRDefault="00A61183" w:rsidP="00A61183">
            <w:r>
              <w:t xml:space="preserve">In these </w:t>
            </w:r>
            <w:r w:rsidR="003B3607">
              <w:t>four</w:t>
            </w:r>
            <w:r>
              <w:t xml:space="preserve"> years of my Bachelor’s, I have experienced most facets of life which has helped me become a better person.</w:t>
            </w:r>
          </w:p>
          <w:p w14:paraId="79A97D47" w14:textId="2535AA44" w:rsidR="00F42888" w:rsidRPr="0003017A" w:rsidRDefault="00000000" w:rsidP="0003017A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D5F5C8A59FB44A828113527C1E1D1AF5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t>Experience</w:t>
                </w:r>
              </w:sdtContent>
            </w:sdt>
          </w:p>
          <w:p w14:paraId="022CB759" w14:textId="4CA62051" w:rsidR="007E085C" w:rsidRDefault="007E085C" w:rsidP="007E085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McDonald’s, Liverpool (20-08-2024 to</w:t>
            </w:r>
            <w:r w:rsidR="00C10283">
              <w:rPr>
                <w:b/>
                <w:bCs/>
                <w:sz w:val="26"/>
                <w:szCs w:val="26"/>
              </w:rPr>
              <w:t xml:space="preserve"> 24-02-2025</w:t>
            </w:r>
            <w:r>
              <w:rPr>
                <w:b/>
                <w:bCs/>
                <w:sz w:val="26"/>
                <w:szCs w:val="26"/>
              </w:rPr>
              <w:t>)</w:t>
            </w:r>
          </w:p>
          <w:p w14:paraId="088274C7" w14:textId="77777777" w:rsidR="007E085C" w:rsidRPr="0006389A" w:rsidRDefault="007E085C" w:rsidP="007E085C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6"/>
                <w:szCs w:val="26"/>
              </w:rPr>
            </w:pPr>
            <w:r>
              <w:t xml:space="preserve">Front End </w:t>
            </w:r>
            <w:r w:rsidRPr="0006389A">
              <w:t>responsibilities</w:t>
            </w:r>
          </w:p>
          <w:p w14:paraId="0FC6A68D" w14:textId="77777777" w:rsidR="007E085C" w:rsidRPr="0006389A" w:rsidRDefault="007E085C" w:rsidP="007E085C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6"/>
                <w:szCs w:val="26"/>
              </w:rPr>
            </w:pPr>
            <w:r>
              <w:t xml:space="preserve">Completed Kitchen Training </w:t>
            </w:r>
          </w:p>
          <w:p w14:paraId="52F038CB" w14:textId="77777777" w:rsidR="007E085C" w:rsidRPr="0006389A" w:rsidRDefault="007E085C" w:rsidP="007E085C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6"/>
                <w:szCs w:val="26"/>
              </w:rPr>
            </w:pPr>
            <w:r>
              <w:t xml:space="preserve">Kitchen </w:t>
            </w:r>
            <w:r w:rsidRPr="0006389A">
              <w:t>responsibilities</w:t>
            </w:r>
          </w:p>
          <w:p w14:paraId="790E5649" w14:textId="77777777" w:rsidR="007E085C" w:rsidRDefault="007E085C" w:rsidP="006A74DC">
            <w:pPr>
              <w:rPr>
                <w:b/>
                <w:bCs/>
                <w:sz w:val="26"/>
                <w:szCs w:val="26"/>
              </w:rPr>
            </w:pPr>
          </w:p>
          <w:p w14:paraId="48E48770" w14:textId="77777777" w:rsidR="007E085C" w:rsidRDefault="007E085C" w:rsidP="006A74DC">
            <w:pPr>
              <w:rPr>
                <w:b/>
                <w:bCs/>
                <w:sz w:val="26"/>
                <w:szCs w:val="26"/>
              </w:rPr>
            </w:pPr>
          </w:p>
          <w:p w14:paraId="2A13CD83" w14:textId="36111878" w:rsidR="000E1059" w:rsidRDefault="000E1059" w:rsidP="006A74D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White Point Beach Resort</w:t>
            </w:r>
            <w:r w:rsidR="007E1751">
              <w:rPr>
                <w:b/>
                <w:bCs/>
                <w:sz w:val="26"/>
                <w:szCs w:val="26"/>
              </w:rPr>
              <w:t xml:space="preserve"> (31-07-2024 to 03-01-2025)</w:t>
            </w:r>
          </w:p>
          <w:p w14:paraId="1781DED5" w14:textId="21B8B089" w:rsidR="000E1059" w:rsidRDefault="000E1059" w:rsidP="000E1059">
            <w:pPr>
              <w:pStyle w:val="ListParagraph"/>
              <w:numPr>
                <w:ilvl w:val="0"/>
                <w:numId w:val="34"/>
              </w:numPr>
            </w:pPr>
            <w:r>
              <w:t>Reservations Agent</w:t>
            </w:r>
          </w:p>
          <w:p w14:paraId="150CADC7" w14:textId="609B2F4B" w:rsidR="00762D42" w:rsidRDefault="00762D42" w:rsidP="000E1059">
            <w:pPr>
              <w:pStyle w:val="ListParagraph"/>
              <w:numPr>
                <w:ilvl w:val="0"/>
                <w:numId w:val="34"/>
              </w:numPr>
            </w:pPr>
            <w:r>
              <w:t>Completed Night Audit training and covering shifts</w:t>
            </w:r>
          </w:p>
          <w:p w14:paraId="0DE1C7C1" w14:textId="580EEAB3" w:rsidR="000E1059" w:rsidRDefault="000E1059" w:rsidP="000E1059">
            <w:pPr>
              <w:pStyle w:val="ListParagraph"/>
              <w:numPr>
                <w:ilvl w:val="0"/>
                <w:numId w:val="34"/>
              </w:numPr>
            </w:pPr>
            <w:r>
              <w:t>Front Desk Responsibilities</w:t>
            </w:r>
          </w:p>
          <w:p w14:paraId="2359275B" w14:textId="2F9F1827" w:rsidR="00CC5473" w:rsidRDefault="008F5F3A" w:rsidP="000E1059">
            <w:pPr>
              <w:pStyle w:val="ListParagraph"/>
              <w:numPr>
                <w:ilvl w:val="0"/>
                <w:numId w:val="34"/>
              </w:numPr>
            </w:pPr>
            <w:r>
              <w:t>Manage</w:t>
            </w:r>
            <w:r w:rsidR="00CC5473">
              <w:t xml:space="preserve"> Incoming calls and Accommodations Inventory</w:t>
            </w:r>
          </w:p>
          <w:p w14:paraId="3D17E091" w14:textId="2FA0E8AD" w:rsidR="000E1059" w:rsidRDefault="000E1059" w:rsidP="000E1059">
            <w:pPr>
              <w:pStyle w:val="ListParagraph"/>
              <w:numPr>
                <w:ilvl w:val="0"/>
                <w:numId w:val="34"/>
              </w:numPr>
            </w:pPr>
            <w:r>
              <w:t xml:space="preserve">Answer calls about making a reservation </w:t>
            </w:r>
          </w:p>
          <w:p w14:paraId="7F0E835E" w14:textId="61F281D6" w:rsidR="000E1059" w:rsidRDefault="000E1059" w:rsidP="000E1059">
            <w:pPr>
              <w:pStyle w:val="ListParagraph"/>
              <w:numPr>
                <w:ilvl w:val="0"/>
                <w:numId w:val="34"/>
              </w:numPr>
            </w:pPr>
            <w:r>
              <w:t xml:space="preserve">Was a part of a Safety Hazard Survey </w:t>
            </w:r>
          </w:p>
          <w:p w14:paraId="1ACFFF92" w14:textId="77777777" w:rsidR="0006389A" w:rsidRDefault="0006389A" w:rsidP="0006389A">
            <w:pPr>
              <w:pStyle w:val="ListParagraph"/>
            </w:pPr>
          </w:p>
          <w:p w14:paraId="603F7218" w14:textId="77777777" w:rsidR="000E1059" w:rsidRDefault="000E1059" w:rsidP="006A74DC">
            <w:pPr>
              <w:rPr>
                <w:b/>
                <w:bCs/>
                <w:sz w:val="26"/>
                <w:szCs w:val="26"/>
              </w:rPr>
            </w:pPr>
          </w:p>
          <w:p w14:paraId="7D915134" w14:textId="450DB29B" w:rsidR="00B07EE3" w:rsidRDefault="00B07EE3" w:rsidP="006A74D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A&amp;W, Bridgewater</w:t>
            </w:r>
            <w:r w:rsidR="000E1059">
              <w:rPr>
                <w:b/>
                <w:bCs/>
                <w:sz w:val="26"/>
                <w:szCs w:val="26"/>
              </w:rPr>
              <w:t>(04-06-2024 to 27-08-2024)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</w:p>
          <w:p w14:paraId="28D8189C" w14:textId="6C47C0CB" w:rsidR="00B07EE3" w:rsidRPr="00B07EE3" w:rsidRDefault="00B07EE3" w:rsidP="00B07EE3">
            <w:pPr>
              <w:pStyle w:val="ListParagraph"/>
              <w:numPr>
                <w:ilvl w:val="0"/>
                <w:numId w:val="33"/>
              </w:numPr>
              <w:rPr>
                <w:b/>
                <w:bCs/>
              </w:rPr>
            </w:pPr>
            <w:r>
              <w:t xml:space="preserve">Part Time employment </w:t>
            </w:r>
          </w:p>
          <w:p w14:paraId="25DB3E76" w14:textId="17178DD5" w:rsidR="00B07EE3" w:rsidRPr="00B07EE3" w:rsidRDefault="00B07EE3" w:rsidP="00B07EE3">
            <w:pPr>
              <w:pStyle w:val="ListParagraph"/>
              <w:numPr>
                <w:ilvl w:val="0"/>
                <w:numId w:val="33"/>
              </w:numPr>
              <w:rPr>
                <w:b/>
                <w:bCs/>
              </w:rPr>
            </w:pPr>
            <w:r>
              <w:t>Crew Member</w:t>
            </w:r>
          </w:p>
          <w:p w14:paraId="0C325F9C" w14:textId="41303841" w:rsidR="00B07EE3" w:rsidRPr="00B07EE3" w:rsidRDefault="00B07EE3" w:rsidP="00B07EE3">
            <w:pPr>
              <w:pStyle w:val="ListParagraph"/>
              <w:numPr>
                <w:ilvl w:val="0"/>
                <w:numId w:val="33"/>
              </w:numPr>
              <w:rPr>
                <w:b/>
                <w:bCs/>
              </w:rPr>
            </w:pPr>
            <w:r>
              <w:t xml:space="preserve">Front End Responsibilities </w:t>
            </w:r>
          </w:p>
          <w:p w14:paraId="5435FE9A" w14:textId="77777777" w:rsidR="00B07EE3" w:rsidRDefault="00B07EE3" w:rsidP="006A74DC">
            <w:pPr>
              <w:rPr>
                <w:b/>
                <w:bCs/>
                <w:sz w:val="26"/>
                <w:szCs w:val="26"/>
              </w:rPr>
            </w:pPr>
          </w:p>
          <w:p w14:paraId="464182C5" w14:textId="79D85696" w:rsidR="006A74DC" w:rsidRDefault="006A74DC" w:rsidP="006A74D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McDonald’s, Bridgewater</w:t>
            </w:r>
            <w:r w:rsidR="000E1059">
              <w:rPr>
                <w:b/>
                <w:bCs/>
                <w:sz w:val="26"/>
                <w:szCs w:val="26"/>
              </w:rPr>
              <w:t xml:space="preserve"> (02-02-2024 to 25-08-2024)</w:t>
            </w:r>
          </w:p>
          <w:p w14:paraId="5A4287DF" w14:textId="77777777" w:rsidR="006A74DC" w:rsidRPr="00D17706" w:rsidRDefault="006A74DC" w:rsidP="006A74DC">
            <w:pPr>
              <w:pStyle w:val="ListParagraph"/>
              <w:numPr>
                <w:ilvl w:val="0"/>
                <w:numId w:val="32"/>
              </w:numPr>
              <w:rPr>
                <w:b/>
                <w:bCs/>
                <w:sz w:val="26"/>
                <w:szCs w:val="26"/>
              </w:rPr>
            </w:pPr>
            <w:r>
              <w:t xml:space="preserve">Currently Employed </w:t>
            </w:r>
          </w:p>
          <w:p w14:paraId="45635AB7" w14:textId="68BCE58A" w:rsidR="006A74DC" w:rsidRPr="00D17706" w:rsidRDefault="006A74DC" w:rsidP="006A74DC">
            <w:pPr>
              <w:pStyle w:val="ListParagraph"/>
              <w:numPr>
                <w:ilvl w:val="0"/>
                <w:numId w:val="32"/>
              </w:numPr>
              <w:rPr>
                <w:b/>
                <w:bCs/>
                <w:sz w:val="26"/>
                <w:szCs w:val="26"/>
              </w:rPr>
            </w:pPr>
            <w:r>
              <w:t>Front end responsibilities</w:t>
            </w:r>
            <w:r w:rsidR="00B07EE3">
              <w:t xml:space="preserve"> with occasional kitchen tasks</w:t>
            </w:r>
          </w:p>
          <w:p w14:paraId="2BDB00C1" w14:textId="0C44CF3C" w:rsidR="006A74DC" w:rsidRPr="006A74DC" w:rsidRDefault="006A74DC" w:rsidP="007569C1">
            <w:pPr>
              <w:pStyle w:val="ListParagraph"/>
              <w:numPr>
                <w:ilvl w:val="0"/>
                <w:numId w:val="32"/>
              </w:numPr>
              <w:rPr>
                <w:b/>
                <w:bCs/>
                <w:sz w:val="26"/>
                <w:szCs w:val="26"/>
              </w:rPr>
            </w:pPr>
            <w:r>
              <w:t xml:space="preserve">Team Member </w:t>
            </w:r>
          </w:p>
          <w:p w14:paraId="46EE7D16" w14:textId="77777777" w:rsidR="006A74DC" w:rsidRDefault="006A74DC" w:rsidP="007569C1">
            <w:pPr>
              <w:rPr>
                <w:b/>
                <w:bCs/>
                <w:sz w:val="26"/>
                <w:szCs w:val="26"/>
              </w:rPr>
            </w:pPr>
          </w:p>
          <w:p w14:paraId="6E999BCD" w14:textId="28424866" w:rsidR="00E23FB2" w:rsidRDefault="00E23FB2" w:rsidP="007569C1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Atlantic Superstore, Bridgewater </w:t>
            </w:r>
            <w:r w:rsidR="00B07EE3">
              <w:rPr>
                <w:b/>
                <w:bCs/>
                <w:sz w:val="26"/>
                <w:szCs w:val="26"/>
              </w:rPr>
              <w:t>(27-12-2023 to 15-01-2024)</w:t>
            </w:r>
          </w:p>
          <w:p w14:paraId="50DFB20B" w14:textId="547A708B" w:rsidR="00E23FB2" w:rsidRPr="00E23FB2" w:rsidRDefault="00B07EE3" w:rsidP="00E23FB2">
            <w:pPr>
              <w:pStyle w:val="ListParagraph"/>
              <w:numPr>
                <w:ilvl w:val="0"/>
                <w:numId w:val="30"/>
              </w:numPr>
              <w:rPr>
                <w:b/>
                <w:bCs/>
                <w:sz w:val="26"/>
                <w:szCs w:val="26"/>
              </w:rPr>
            </w:pPr>
            <w:r>
              <w:t>Part time Employement</w:t>
            </w:r>
            <w:r w:rsidR="00E23FB2">
              <w:t xml:space="preserve"> </w:t>
            </w:r>
          </w:p>
          <w:p w14:paraId="3B584987" w14:textId="5ED12FE7" w:rsidR="00E23FB2" w:rsidRPr="00E23FB2" w:rsidRDefault="00E23FB2" w:rsidP="00E23FB2">
            <w:pPr>
              <w:pStyle w:val="ListParagraph"/>
              <w:numPr>
                <w:ilvl w:val="0"/>
                <w:numId w:val="30"/>
              </w:numPr>
              <w:rPr>
                <w:b/>
                <w:bCs/>
                <w:sz w:val="26"/>
                <w:szCs w:val="26"/>
              </w:rPr>
            </w:pPr>
            <w:r>
              <w:t>Night Crew Member</w:t>
            </w:r>
          </w:p>
          <w:p w14:paraId="7B535704" w14:textId="7E89EC89" w:rsidR="00E23FB2" w:rsidRPr="00E23FB2" w:rsidRDefault="00E23FB2" w:rsidP="00E23FB2">
            <w:pPr>
              <w:pStyle w:val="ListParagraph"/>
              <w:numPr>
                <w:ilvl w:val="0"/>
                <w:numId w:val="30"/>
              </w:numPr>
              <w:rPr>
                <w:b/>
                <w:bCs/>
                <w:sz w:val="26"/>
                <w:szCs w:val="26"/>
              </w:rPr>
            </w:pPr>
            <w:r>
              <w:t xml:space="preserve">Grocery Department </w:t>
            </w:r>
          </w:p>
          <w:p w14:paraId="144C9EBB" w14:textId="77777777" w:rsidR="00E23FB2" w:rsidRDefault="00E23FB2" w:rsidP="007569C1">
            <w:pPr>
              <w:rPr>
                <w:b/>
                <w:bCs/>
                <w:sz w:val="26"/>
                <w:szCs w:val="26"/>
              </w:rPr>
            </w:pPr>
          </w:p>
          <w:p w14:paraId="62E93DBD" w14:textId="4EC26FEC" w:rsidR="00673E1C" w:rsidRDefault="00673E1C" w:rsidP="007569C1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Keltic Lodge, Ingonish, Nova Scotia</w:t>
            </w:r>
            <w:r w:rsidR="00860E25">
              <w:rPr>
                <w:b/>
                <w:bCs/>
                <w:sz w:val="26"/>
                <w:szCs w:val="26"/>
              </w:rPr>
              <w:t xml:space="preserve"> (14-09-2023 to 30-10-2023)</w:t>
            </w:r>
          </w:p>
          <w:p w14:paraId="1047F187" w14:textId="2613553B" w:rsidR="00987329" w:rsidRPr="00987329" w:rsidRDefault="00987329" w:rsidP="00987329">
            <w:pPr>
              <w:pStyle w:val="ListParagraph"/>
              <w:numPr>
                <w:ilvl w:val="0"/>
                <w:numId w:val="29"/>
              </w:numPr>
              <w:rPr>
                <w:b/>
                <w:bCs/>
                <w:sz w:val="26"/>
                <w:szCs w:val="26"/>
              </w:rPr>
            </w:pPr>
            <w:r>
              <w:t>End-of-season Employment</w:t>
            </w:r>
          </w:p>
          <w:p w14:paraId="348B4305" w14:textId="77777777" w:rsidR="00D94FA8" w:rsidRPr="00D94FA8" w:rsidRDefault="00673E1C" w:rsidP="00673E1C">
            <w:pPr>
              <w:pStyle w:val="ListParagraph"/>
              <w:numPr>
                <w:ilvl w:val="0"/>
                <w:numId w:val="27"/>
              </w:numPr>
              <w:rPr>
                <w:b/>
                <w:bCs/>
                <w:sz w:val="26"/>
                <w:szCs w:val="26"/>
              </w:rPr>
            </w:pPr>
            <w:r>
              <w:t xml:space="preserve">Front Desk </w:t>
            </w:r>
          </w:p>
          <w:p w14:paraId="6B4119FA" w14:textId="1BB6560A" w:rsidR="00FE2C5B" w:rsidRPr="00860E25" w:rsidRDefault="00D94FA8" w:rsidP="00762C2E">
            <w:pPr>
              <w:pStyle w:val="ListParagraph"/>
              <w:numPr>
                <w:ilvl w:val="0"/>
                <w:numId w:val="27"/>
              </w:numPr>
              <w:rPr>
                <w:b/>
                <w:bCs/>
                <w:sz w:val="26"/>
                <w:szCs w:val="26"/>
              </w:rPr>
            </w:pPr>
            <w:r>
              <w:t>Manage Check-Ins and Check-outs</w:t>
            </w:r>
            <w:r w:rsidR="00673E1C">
              <w:t xml:space="preserve"> </w:t>
            </w:r>
          </w:p>
          <w:p w14:paraId="152B0892" w14:textId="70A27522" w:rsidR="00860E25" w:rsidRPr="00860E25" w:rsidRDefault="00860E25" w:rsidP="00762C2E">
            <w:pPr>
              <w:pStyle w:val="ListParagraph"/>
              <w:numPr>
                <w:ilvl w:val="0"/>
                <w:numId w:val="27"/>
              </w:numPr>
              <w:rPr>
                <w:b/>
                <w:bCs/>
                <w:sz w:val="26"/>
                <w:szCs w:val="26"/>
              </w:rPr>
            </w:pPr>
            <w:r>
              <w:t>Assist with other administrative tasks.</w:t>
            </w:r>
          </w:p>
          <w:p w14:paraId="7FDEDF73" w14:textId="77777777" w:rsidR="006D02AE" w:rsidRDefault="006D02AE" w:rsidP="007569C1">
            <w:pPr>
              <w:rPr>
                <w:b/>
                <w:bCs/>
                <w:sz w:val="26"/>
                <w:szCs w:val="26"/>
              </w:rPr>
            </w:pPr>
          </w:p>
          <w:p w14:paraId="26F4B0F4" w14:textId="1A101762" w:rsidR="00673E1C" w:rsidRDefault="00E5011B" w:rsidP="007569C1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Maritime Inn, Antigonish (15-01-2023</w:t>
            </w:r>
            <w:r w:rsidR="00981D48">
              <w:rPr>
                <w:b/>
                <w:bCs/>
                <w:sz w:val="26"/>
                <w:szCs w:val="26"/>
              </w:rPr>
              <w:t xml:space="preserve"> to 20-04-2023</w:t>
            </w:r>
            <w:r>
              <w:rPr>
                <w:b/>
                <w:bCs/>
                <w:sz w:val="26"/>
                <w:szCs w:val="26"/>
              </w:rPr>
              <w:t>)</w:t>
            </w:r>
          </w:p>
          <w:p w14:paraId="747CA36E" w14:textId="6892EB14" w:rsidR="00E5011B" w:rsidRPr="00981D48" w:rsidRDefault="00E5011B" w:rsidP="00E5011B">
            <w:pPr>
              <w:pStyle w:val="ListParagraph"/>
              <w:numPr>
                <w:ilvl w:val="0"/>
                <w:numId w:val="19"/>
              </w:numPr>
              <w:rPr>
                <w:b/>
                <w:bCs/>
              </w:rPr>
            </w:pPr>
            <w:r>
              <w:t>Night Clerk</w:t>
            </w:r>
          </w:p>
          <w:p w14:paraId="04196A5E" w14:textId="0DEB1EE8" w:rsidR="00981D48" w:rsidRPr="00E5011B" w:rsidRDefault="00981D48" w:rsidP="00E5011B">
            <w:pPr>
              <w:pStyle w:val="ListParagraph"/>
              <w:numPr>
                <w:ilvl w:val="0"/>
                <w:numId w:val="19"/>
              </w:numPr>
              <w:rPr>
                <w:b/>
                <w:bCs/>
              </w:rPr>
            </w:pPr>
            <w:r>
              <w:t xml:space="preserve">Administrative assistance </w:t>
            </w:r>
          </w:p>
          <w:p w14:paraId="6751516E" w14:textId="7F2E30C6" w:rsidR="00E5011B" w:rsidRPr="00981D48" w:rsidRDefault="00E5011B" w:rsidP="00E5011B">
            <w:pPr>
              <w:pStyle w:val="ListParagraph"/>
              <w:numPr>
                <w:ilvl w:val="0"/>
                <w:numId w:val="19"/>
              </w:numPr>
              <w:rPr>
                <w:b/>
                <w:bCs/>
              </w:rPr>
            </w:pPr>
            <w:r>
              <w:t>Go through the daily transactions, take care of late check-in</w:t>
            </w:r>
            <w:r w:rsidR="00870AC9">
              <w:t>s</w:t>
            </w:r>
            <w:r>
              <w:t xml:space="preserve"> and report any inaccuracies in the daily audit.</w:t>
            </w:r>
          </w:p>
          <w:p w14:paraId="641F6923" w14:textId="77777777" w:rsidR="00981D48" w:rsidRDefault="00981D48" w:rsidP="00981D48">
            <w:pPr>
              <w:ind w:left="360"/>
              <w:rPr>
                <w:b/>
                <w:bCs/>
              </w:rPr>
            </w:pPr>
          </w:p>
          <w:p w14:paraId="2FBCAFC1" w14:textId="77777777" w:rsidR="00981D48" w:rsidRDefault="00981D48" w:rsidP="00981D48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McDonald’s Antigonish (14-01-2023 to 14-04-2023)</w:t>
            </w:r>
          </w:p>
          <w:p w14:paraId="74AF411F" w14:textId="77777777" w:rsidR="00981D48" w:rsidRPr="00981D48" w:rsidRDefault="00981D48" w:rsidP="00981D48">
            <w:pPr>
              <w:pStyle w:val="ListParagraph"/>
              <w:numPr>
                <w:ilvl w:val="0"/>
                <w:numId w:val="23"/>
              </w:numPr>
              <w:rPr>
                <w:b/>
                <w:bCs/>
              </w:rPr>
            </w:pPr>
            <w:r w:rsidRPr="00981D48">
              <w:t xml:space="preserve">Front Counter </w:t>
            </w:r>
          </w:p>
          <w:p w14:paraId="02624371" w14:textId="77777777" w:rsidR="00981D48" w:rsidRPr="00981D48" w:rsidRDefault="00981D48" w:rsidP="00981D48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sz w:val="26"/>
                <w:szCs w:val="26"/>
              </w:rPr>
            </w:pPr>
            <w:r>
              <w:t>Drink Counter (BDAP)</w:t>
            </w:r>
          </w:p>
          <w:p w14:paraId="7747CBCD" w14:textId="6BB06872" w:rsidR="00E5011B" w:rsidRPr="00981D48" w:rsidRDefault="00981D48" w:rsidP="007569C1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sz w:val="26"/>
                <w:szCs w:val="26"/>
              </w:rPr>
            </w:pPr>
            <w:r>
              <w:t>Help with cleaning the lobby</w:t>
            </w:r>
          </w:p>
          <w:p w14:paraId="4EF84274" w14:textId="77777777" w:rsidR="00981D48" w:rsidRPr="00981D48" w:rsidRDefault="00981D48" w:rsidP="00981D48">
            <w:pPr>
              <w:pStyle w:val="ListParagraph"/>
              <w:rPr>
                <w:b/>
                <w:bCs/>
                <w:sz w:val="26"/>
                <w:szCs w:val="26"/>
              </w:rPr>
            </w:pPr>
          </w:p>
          <w:p w14:paraId="3408ABA3" w14:textId="25D85529" w:rsidR="002C2CDD" w:rsidRDefault="003B3607" w:rsidP="007569C1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Pet Project India Private Ltd. (04-06-2022 to 30-06-2022)</w:t>
            </w:r>
          </w:p>
          <w:p w14:paraId="4706B0FA" w14:textId="009087CE" w:rsidR="003B3607" w:rsidRDefault="003B3607" w:rsidP="003B3607">
            <w:pPr>
              <w:pStyle w:val="ListParagraph"/>
              <w:numPr>
                <w:ilvl w:val="0"/>
                <w:numId w:val="12"/>
              </w:numPr>
            </w:pPr>
            <w:r>
              <w:lastRenderedPageBreak/>
              <w:t>Internship</w:t>
            </w:r>
          </w:p>
          <w:p w14:paraId="5602711C" w14:textId="77777777" w:rsidR="003B3607" w:rsidRDefault="003B3607" w:rsidP="003B3607">
            <w:pPr>
              <w:pStyle w:val="ListParagraph"/>
              <w:numPr>
                <w:ilvl w:val="0"/>
                <w:numId w:val="12"/>
              </w:numPr>
            </w:pPr>
            <w:r>
              <w:t>Covered three major events in association with Doggie Bazaar</w:t>
            </w:r>
          </w:p>
          <w:p w14:paraId="43B6AC73" w14:textId="6C5E34D5" w:rsidR="003B3607" w:rsidRDefault="003B3607" w:rsidP="003B3607">
            <w:pPr>
              <w:pStyle w:val="ListParagraph"/>
              <w:numPr>
                <w:ilvl w:val="0"/>
                <w:numId w:val="12"/>
              </w:numPr>
            </w:pPr>
            <w:r>
              <w:t xml:space="preserve">Helped with set up of venue and interacted with the customers for their feedback </w:t>
            </w:r>
          </w:p>
          <w:p w14:paraId="0CD9FF7B" w14:textId="77777777" w:rsidR="00A96071" w:rsidRPr="00E5011B" w:rsidRDefault="00A96071" w:rsidP="00E5011B">
            <w:pPr>
              <w:rPr>
                <w:b/>
                <w:bCs/>
              </w:rPr>
            </w:pPr>
          </w:p>
          <w:p w14:paraId="6181E89F" w14:textId="77777777" w:rsidR="002807A2" w:rsidRDefault="002807A2" w:rsidP="002807A2">
            <w:pPr>
              <w:rPr>
                <w:b/>
                <w:bCs/>
                <w:sz w:val="26"/>
                <w:szCs w:val="26"/>
              </w:rPr>
            </w:pPr>
          </w:p>
          <w:p w14:paraId="7B34C68B" w14:textId="77777777" w:rsidR="0077270F" w:rsidRPr="0077270F" w:rsidRDefault="0077270F" w:rsidP="002807A2">
            <w:pPr>
              <w:rPr>
                <w:b/>
                <w:bCs/>
                <w:sz w:val="26"/>
                <w:szCs w:val="26"/>
                <w:u w:val="single"/>
              </w:rPr>
            </w:pPr>
          </w:p>
          <w:p w14:paraId="375EC481" w14:textId="234AABB5" w:rsidR="0077270F" w:rsidRPr="0077270F" w:rsidRDefault="0077270F" w:rsidP="002D3265">
            <w:pPr>
              <w:pStyle w:val="ListParagraph"/>
              <w:rPr>
                <w:sz w:val="26"/>
                <w:szCs w:val="26"/>
              </w:rPr>
            </w:pPr>
          </w:p>
        </w:tc>
      </w:tr>
    </w:tbl>
    <w:p w14:paraId="67EB0F05" w14:textId="77777777" w:rsidR="00C62C50" w:rsidRDefault="00C62C50" w:rsidP="00E22E87">
      <w:pPr>
        <w:pStyle w:val="NoSpacing"/>
      </w:pPr>
    </w:p>
    <w:sectPr w:rsidR="00C62C50" w:rsidSect="00747CA5">
      <w:footerReference w:type="default" r:id="rId8"/>
      <w:footerReference w:type="first" r:id="rId9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CB25" w14:textId="77777777" w:rsidR="00151B33" w:rsidRDefault="00151B33" w:rsidP="00713050">
      <w:pPr>
        <w:spacing w:line="240" w:lineRule="auto"/>
      </w:pPr>
      <w:r>
        <w:separator/>
      </w:r>
    </w:p>
  </w:endnote>
  <w:endnote w:type="continuationSeparator" w:id="0">
    <w:p w14:paraId="7255C7BC" w14:textId="77777777" w:rsidR="00151B33" w:rsidRDefault="00151B33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684488" w14:paraId="5FCE92CB" w14:textId="77777777" w:rsidTr="00CD5C93"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p w14:paraId="61538193" w14:textId="77777777" w:rsidR="00684488" w:rsidRPr="00CA3DF1" w:rsidRDefault="00684488" w:rsidP="00811117">
          <w:pPr>
            <w:pStyle w:val="Footer"/>
          </w:pPr>
        </w:p>
      </w:tc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p w14:paraId="5B9ECA01" w14:textId="77777777" w:rsidR="00684488" w:rsidRPr="00C2098A" w:rsidRDefault="00684488" w:rsidP="00811117">
          <w:pPr>
            <w:pStyle w:val="Footer"/>
          </w:pPr>
        </w:p>
      </w:tc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p w14:paraId="75B86DE3" w14:textId="77777777" w:rsidR="00684488" w:rsidRPr="00C2098A" w:rsidRDefault="00684488" w:rsidP="00811117">
          <w:pPr>
            <w:pStyle w:val="Footer"/>
          </w:pPr>
        </w:p>
      </w:tc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p w14:paraId="3F5CA263" w14:textId="77777777" w:rsidR="00684488" w:rsidRPr="00C2098A" w:rsidRDefault="00684488" w:rsidP="00811117">
          <w:pPr>
            <w:pStyle w:val="Footer"/>
          </w:pPr>
        </w:p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E265FE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C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750" w:type="pct"/>
      <w:tblLayout w:type="fixed"/>
      <w:tblLook w:val="04A0" w:firstRow="1" w:lastRow="0" w:firstColumn="1" w:lastColumn="0" w:noHBand="0" w:noVBand="1"/>
      <w:tblDescription w:val="Footer layout table for contact Information"/>
    </w:tblPr>
    <w:tblGrid>
      <w:gridCol w:w="2628"/>
      <w:gridCol w:w="2628"/>
      <w:gridCol w:w="2628"/>
    </w:tblGrid>
    <w:tr w:rsidR="00B30A82" w14:paraId="06C6DBD2" w14:textId="77777777" w:rsidTr="00B30A82">
      <w:tc>
        <w:tcPr>
          <w:tcW w:w="2628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D89A627" w14:textId="5D355A7C" w:rsidR="00B30A82" w:rsidRDefault="00B30A82" w:rsidP="00217980">
          <w:pPr>
            <w:pStyle w:val="Footer"/>
          </w:pPr>
        </w:p>
      </w:tc>
      <w:tc>
        <w:tcPr>
          <w:tcW w:w="2628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4B82D7E" w14:textId="61A629D7" w:rsidR="00B30A82" w:rsidRDefault="00B30A82" w:rsidP="00CD5C93">
          <w:pPr>
            <w:pStyle w:val="Footer"/>
            <w:jc w:val="left"/>
          </w:pPr>
          <w:r>
            <w:t xml:space="preserve">      </w:t>
          </w:r>
        </w:p>
      </w:tc>
      <w:tc>
        <w:tcPr>
          <w:tcW w:w="2628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8B5F00C" w14:textId="2BD914EF" w:rsidR="00B30A82" w:rsidRDefault="00B30A82" w:rsidP="00217980">
          <w:pPr>
            <w:pStyle w:val="Footer"/>
          </w:pPr>
        </w:p>
      </w:tc>
    </w:tr>
    <w:tr w:rsidR="00B30A82" w14:paraId="685D5033" w14:textId="77777777" w:rsidTr="00B30A82"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p w14:paraId="11C467B8" w14:textId="662B9C7F" w:rsidR="00B30A82" w:rsidRPr="00C2098A" w:rsidRDefault="00B30A82" w:rsidP="00217980">
          <w:pPr>
            <w:pStyle w:val="Footer"/>
          </w:pPr>
        </w:p>
      </w:tc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p w14:paraId="36CBC1CE" w14:textId="4DB6BB90" w:rsidR="00B30A82" w:rsidRPr="00C2098A" w:rsidRDefault="00B30A82" w:rsidP="00CD5C93">
          <w:pPr>
            <w:pStyle w:val="Footer"/>
            <w:jc w:val="left"/>
          </w:pPr>
        </w:p>
      </w:tc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p w14:paraId="41D6CC02" w14:textId="1DF0C2C2" w:rsidR="00B30A82" w:rsidRPr="00C2098A" w:rsidRDefault="00B30A82" w:rsidP="00217980">
          <w:pPr>
            <w:pStyle w:val="Footer"/>
          </w:pPr>
        </w:p>
      </w:tc>
    </w:tr>
  </w:tbl>
  <w:p w14:paraId="5EDAAECF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98D1" w14:textId="77777777" w:rsidR="00151B33" w:rsidRDefault="00151B33" w:rsidP="00713050">
      <w:pPr>
        <w:spacing w:line="240" w:lineRule="auto"/>
      </w:pPr>
      <w:r>
        <w:separator/>
      </w:r>
    </w:p>
  </w:footnote>
  <w:footnote w:type="continuationSeparator" w:id="0">
    <w:p w14:paraId="373EFE61" w14:textId="77777777" w:rsidR="00151B33" w:rsidRDefault="00151B33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91284"/>
    <w:multiLevelType w:val="hybridMultilevel"/>
    <w:tmpl w:val="EE0862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CE6CA3"/>
    <w:multiLevelType w:val="hybridMultilevel"/>
    <w:tmpl w:val="37A630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046906"/>
    <w:multiLevelType w:val="hybridMultilevel"/>
    <w:tmpl w:val="BDB684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75515"/>
    <w:multiLevelType w:val="hybridMultilevel"/>
    <w:tmpl w:val="94CE4F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E7028"/>
    <w:multiLevelType w:val="hybridMultilevel"/>
    <w:tmpl w:val="5942B0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C04633"/>
    <w:multiLevelType w:val="hybridMultilevel"/>
    <w:tmpl w:val="AD504F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F21EAC"/>
    <w:multiLevelType w:val="hybridMultilevel"/>
    <w:tmpl w:val="EC3683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325CC"/>
    <w:multiLevelType w:val="hybridMultilevel"/>
    <w:tmpl w:val="664265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7B2D35"/>
    <w:multiLevelType w:val="hybridMultilevel"/>
    <w:tmpl w:val="CE82F02A"/>
    <w:lvl w:ilvl="0" w:tplc="0E1463B0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2610F"/>
    <w:multiLevelType w:val="hybridMultilevel"/>
    <w:tmpl w:val="9EF47B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072462"/>
    <w:multiLevelType w:val="hybridMultilevel"/>
    <w:tmpl w:val="0EF2B4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12D02"/>
    <w:multiLevelType w:val="hybridMultilevel"/>
    <w:tmpl w:val="AD4AA4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34C33"/>
    <w:multiLevelType w:val="hybridMultilevel"/>
    <w:tmpl w:val="F8EC27D0"/>
    <w:lvl w:ilvl="0" w:tplc="0E1463B0">
      <w:numFmt w:val="bullet"/>
      <w:lvlText w:val="-"/>
      <w:lvlJc w:val="left"/>
      <w:pPr>
        <w:ind w:left="1440" w:hanging="360"/>
      </w:pPr>
      <w:rPr>
        <w:rFonts w:ascii="Rockwell" w:eastAsiaTheme="minorHAnsi" w:hAnsi="Rockwel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2754EB"/>
    <w:multiLevelType w:val="hybridMultilevel"/>
    <w:tmpl w:val="1D883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945C6"/>
    <w:multiLevelType w:val="hybridMultilevel"/>
    <w:tmpl w:val="F61AD2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707BE"/>
    <w:multiLevelType w:val="hybridMultilevel"/>
    <w:tmpl w:val="701A1E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87C47"/>
    <w:multiLevelType w:val="hybridMultilevel"/>
    <w:tmpl w:val="F23ED0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76A05"/>
    <w:multiLevelType w:val="hybridMultilevel"/>
    <w:tmpl w:val="4230BD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C91512"/>
    <w:multiLevelType w:val="hybridMultilevel"/>
    <w:tmpl w:val="02249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549B5"/>
    <w:multiLevelType w:val="hybridMultilevel"/>
    <w:tmpl w:val="C3EA98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01279C"/>
    <w:multiLevelType w:val="hybridMultilevel"/>
    <w:tmpl w:val="AFEC64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8B641A"/>
    <w:multiLevelType w:val="hybridMultilevel"/>
    <w:tmpl w:val="F1E8E6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A741C3"/>
    <w:multiLevelType w:val="hybridMultilevel"/>
    <w:tmpl w:val="1DE8B1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CC343B"/>
    <w:multiLevelType w:val="hybridMultilevel"/>
    <w:tmpl w:val="D65E89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A0265"/>
    <w:multiLevelType w:val="hybridMultilevel"/>
    <w:tmpl w:val="132828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1905">
    <w:abstractNumId w:val="9"/>
  </w:num>
  <w:num w:numId="2" w16cid:durableId="815604870">
    <w:abstractNumId w:val="7"/>
  </w:num>
  <w:num w:numId="3" w16cid:durableId="1533690006">
    <w:abstractNumId w:val="6"/>
  </w:num>
  <w:num w:numId="4" w16cid:durableId="1771319897">
    <w:abstractNumId w:val="5"/>
  </w:num>
  <w:num w:numId="5" w16cid:durableId="1044712776">
    <w:abstractNumId w:val="4"/>
  </w:num>
  <w:num w:numId="6" w16cid:durableId="1174684582">
    <w:abstractNumId w:val="8"/>
  </w:num>
  <w:num w:numId="7" w16cid:durableId="1446850560">
    <w:abstractNumId w:val="3"/>
  </w:num>
  <w:num w:numId="8" w16cid:durableId="646008979">
    <w:abstractNumId w:val="2"/>
  </w:num>
  <w:num w:numId="9" w16cid:durableId="1090934253">
    <w:abstractNumId w:val="1"/>
  </w:num>
  <w:num w:numId="10" w16cid:durableId="915166061">
    <w:abstractNumId w:val="0"/>
  </w:num>
  <w:num w:numId="11" w16cid:durableId="119299541">
    <w:abstractNumId w:val="11"/>
  </w:num>
  <w:num w:numId="12" w16cid:durableId="1036278749">
    <w:abstractNumId w:val="34"/>
  </w:num>
  <w:num w:numId="13" w16cid:durableId="1317611501">
    <w:abstractNumId w:val="32"/>
  </w:num>
  <w:num w:numId="14" w16cid:durableId="1511605697">
    <w:abstractNumId w:val="23"/>
  </w:num>
  <w:num w:numId="15" w16cid:durableId="1905876368">
    <w:abstractNumId w:val="17"/>
  </w:num>
  <w:num w:numId="16" w16cid:durableId="1951281241">
    <w:abstractNumId w:val="12"/>
  </w:num>
  <w:num w:numId="17" w16cid:durableId="405763729">
    <w:abstractNumId w:val="33"/>
  </w:num>
  <w:num w:numId="18" w16cid:durableId="413360225">
    <w:abstractNumId w:val="21"/>
  </w:num>
  <w:num w:numId="19" w16cid:durableId="1886486458">
    <w:abstractNumId w:val="24"/>
  </w:num>
  <w:num w:numId="20" w16cid:durableId="349182887">
    <w:abstractNumId w:val="18"/>
  </w:num>
  <w:num w:numId="21" w16cid:durableId="54088964">
    <w:abstractNumId w:val="22"/>
  </w:num>
  <w:num w:numId="22" w16cid:durableId="1594241837">
    <w:abstractNumId w:val="15"/>
  </w:num>
  <w:num w:numId="23" w16cid:durableId="1324432820">
    <w:abstractNumId w:val="27"/>
  </w:num>
  <w:num w:numId="24" w16cid:durableId="680937079">
    <w:abstractNumId w:val="10"/>
  </w:num>
  <w:num w:numId="25" w16cid:durableId="1031802172">
    <w:abstractNumId w:val="28"/>
  </w:num>
  <w:num w:numId="26" w16cid:durableId="1571697367">
    <w:abstractNumId w:val="14"/>
  </w:num>
  <w:num w:numId="27" w16cid:durableId="1156148406">
    <w:abstractNumId w:val="25"/>
  </w:num>
  <w:num w:numId="28" w16cid:durableId="874192504">
    <w:abstractNumId w:val="13"/>
  </w:num>
  <w:num w:numId="29" w16cid:durableId="1051542136">
    <w:abstractNumId w:val="19"/>
  </w:num>
  <w:num w:numId="30" w16cid:durableId="560293216">
    <w:abstractNumId w:val="29"/>
  </w:num>
  <w:num w:numId="31" w16cid:durableId="278878925">
    <w:abstractNumId w:val="20"/>
  </w:num>
  <w:num w:numId="32" w16cid:durableId="1879584176">
    <w:abstractNumId w:val="31"/>
  </w:num>
  <w:num w:numId="33" w16cid:durableId="167017302">
    <w:abstractNumId w:val="30"/>
  </w:num>
  <w:num w:numId="34" w16cid:durableId="720903096">
    <w:abstractNumId w:val="16"/>
  </w:num>
  <w:num w:numId="35" w16cid:durableId="6745278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9C"/>
    <w:rsid w:val="000175D3"/>
    <w:rsid w:val="00022021"/>
    <w:rsid w:val="0002226A"/>
    <w:rsid w:val="0003017A"/>
    <w:rsid w:val="00031C14"/>
    <w:rsid w:val="00032D7B"/>
    <w:rsid w:val="0003441E"/>
    <w:rsid w:val="000436B6"/>
    <w:rsid w:val="0006389A"/>
    <w:rsid w:val="00071D22"/>
    <w:rsid w:val="00091382"/>
    <w:rsid w:val="000A07DA"/>
    <w:rsid w:val="000A2BFA"/>
    <w:rsid w:val="000B0619"/>
    <w:rsid w:val="000B61CA"/>
    <w:rsid w:val="000C6D9F"/>
    <w:rsid w:val="000E1059"/>
    <w:rsid w:val="000F7610"/>
    <w:rsid w:val="000F7B88"/>
    <w:rsid w:val="00105A84"/>
    <w:rsid w:val="00111C2E"/>
    <w:rsid w:val="00114ED7"/>
    <w:rsid w:val="00123809"/>
    <w:rsid w:val="001300CA"/>
    <w:rsid w:val="00140B0E"/>
    <w:rsid w:val="00142448"/>
    <w:rsid w:val="00151B33"/>
    <w:rsid w:val="001A3AEE"/>
    <w:rsid w:val="001A5CA9"/>
    <w:rsid w:val="001B2AC1"/>
    <w:rsid w:val="001B403A"/>
    <w:rsid w:val="001F4583"/>
    <w:rsid w:val="00204187"/>
    <w:rsid w:val="00217980"/>
    <w:rsid w:val="00247545"/>
    <w:rsid w:val="00260A23"/>
    <w:rsid w:val="00271662"/>
    <w:rsid w:val="0027404F"/>
    <w:rsid w:val="002745CB"/>
    <w:rsid w:val="002807A2"/>
    <w:rsid w:val="00290AAA"/>
    <w:rsid w:val="002914EF"/>
    <w:rsid w:val="00293B83"/>
    <w:rsid w:val="002B091C"/>
    <w:rsid w:val="002C2CDD"/>
    <w:rsid w:val="002D3265"/>
    <w:rsid w:val="002D45C6"/>
    <w:rsid w:val="002D743E"/>
    <w:rsid w:val="002F03FA"/>
    <w:rsid w:val="00304180"/>
    <w:rsid w:val="00313E86"/>
    <w:rsid w:val="00320C9C"/>
    <w:rsid w:val="003234B4"/>
    <w:rsid w:val="00333CD3"/>
    <w:rsid w:val="00340365"/>
    <w:rsid w:val="00342B64"/>
    <w:rsid w:val="00343150"/>
    <w:rsid w:val="00364079"/>
    <w:rsid w:val="0038773F"/>
    <w:rsid w:val="00391821"/>
    <w:rsid w:val="00393CED"/>
    <w:rsid w:val="003B3607"/>
    <w:rsid w:val="003C5528"/>
    <w:rsid w:val="003C6174"/>
    <w:rsid w:val="003D03E5"/>
    <w:rsid w:val="003D0F48"/>
    <w:rsid w:val="003D436D"/>
    <w:rsid w:val="003F1727"/>
    <w:rsid w:val="004077FB"/>
    <w:rsid w:val="004244FF"/>
    <w:rsid w:val="00424DD9"/>
    <w:rsid w:val="00427542"/>
    <w:rsid w:val="004305E4"/>
    <w:rsid w:val="00430E9D"/>
    <w:rsid w:val="00432208"/>
    <w:rsid w:val="00435B0A"/>
    <w:rsid w:val="0046104A"/>
    <w:rsid w:val="00467337"/>
    <w:rsid w:val="004717C5"/>
    <w:rsid w:val="0047235E"/>
    <w:rsid w:val="0048199B"/>
    <w:rsid w:val="00497ED9"/>
    <w:rsid w:val="004A24CC"/>
    <w:rsid w:val="004A68FA"/>
    <w:rsid w:val="004C5715"/>
    <w:rsid w:val="004D6FF0"/>
    <w:rsid w:val="004F4079"/>
    <w:rsid w:val="004F691A"/>
    <w:rsid w:val="00523479"/>
    <w:rsid w:val="00527565"/>
    <w:rsid w:val="00543DB7"/>
    <w:rsid w:val="005729B0"/>
    <w:rsid w:val="00583E4F"/>
    <w:rsid w:val="005D7C68"/>
    <w:rsid w:val="00602EE9"/>
    <w:rsid w:val="0063199D"/>
    <w:rsid w:val="00641630"/>
    <w:rsid w:val="006467E5"/>
    <w:rsid w:val="00673E1C"/>
    <w:rsid w:val="00684488"/>
    <w:rsid w:val="006A3CE7"/>
    <w:rsid w:val="006A74DC"/>
    <w:rsid w:val="006A7746"/>
    <w:rsid w:val="006C4C50"/>
    <w:rsid w:val="006D02AE"/>
    <w:rsid w:val="006D76B1"/>
    <w:rsid w:val="0070077A"/>
    <w:rsid w:val="007042E0"/>
    <w:rsid w:val="00713050"/>
    <w:rsid w:val="007146A4"/>
    <w:rsid w:val="00714F12"/>
    <w:rsid w:val="00741125"/>
    <w:rsid w:val="00746F7F"/>
    <w:rsid w:val="00747CA5"/>
    <w:rsid w:val="00754E84"/>
    <w:rsid w:val="007569C1"/>
    <w:rsid w:val="00762C2E"/>
    <w:rsid w:val="00762D42"/>
    <w:rsid w:val="00763832"/>
    <w:rsid w:val="0077270F"/>
    <w:rsid w:val="00772919"/>
    <w:rsid w:val="00797005"/>
    <w:rsid w:val="007B13C0"/>
    <w:rsid w:val="007B34BA"/>
    <w:rsid w:val="007B6475"/>
    <w:rsid w:val="007C3D49"/>
    <w:rsid w:val="007C7381"/>
    <w:rsid w:val="007D0B50"/>
    <w:rsid w:val="007D2696"/>
    <w:rsid w:val="007D2FD2"/>
    <w:rsid w:val="007D406E"/>
    <w:rsid w:val="007D6458"/>
    <w:rsid w:val="007E085C"/>
    <w:rsid w:val="007E1751"/>
    <w:rsid w:val="007E4753"/>
    <w:rsid w:val="00811117"/>
    <w:rsid w:val="00823C54"/>
    <w:rsid w:val="0083284D"/>
    <w:rsid w:val="00841146"/>
    <w:rsid w:val="00860E25"/>
    <w:rsid w:val="0086188B"/>
    <w:rsid w:val="00862440"/>
    <w:rsid w:val="00870AC9"/>
    <w:rsid w:val="0088504C"/>
    <w:rsid w:val="0089382B"/>
    <w:rsid w:val="008A1907"/>
    <w:rsid w:val="008C6BCA"/>
    <w:rsid w:val="008C7B50"/>
    <w:rsid w:val="008E4B30"/>
    <w:rsid w:val="008F5F3A"/>
    <w:rsid w:val="00906BEE"/>
    <w:rsid w:val="009172FF"/>
    <w:rsid w:val="009243E7"/>
    <w:rsid w:val="009468BA"/>
    <w:rsid w:val="00961C5D"/>
    <w:rsid w:val="00964EA0"/>
    <w:rsid w:val="00981D48"/>
    <w:rsid w:val="00985D58"/>
    <w:rsid w:val="00987329"/>
    <w:rsid w:val="009B3C40"/>
    <w:rsid w:val="009E3511"/>
    <w:rsid w:val="009F7AD9"/>
    <w:rsid w:val="00A42540"/>
    <w:rsid w:val="00A4626F"/>
    <w:rsid w:val="00A50939"/>
    <w:rsid w:val="00A600A3"/>
    <w:rsid w:val="00A61183"/>
    <w:rsid w:val="00A62BAD"/>
    <w:rsid w:val="00A66A1E"/>
    <w:rsid w:val="00A70D7E"/>
    <w:rsid w:val="00A83413"/>
    <w:rsid w:val="00A96071"/>
    <w:rsid w:val="00AA5E82"/>
    <w:rsid w:val="00AA6A40"/>
    <w:rsid w:val="00AA75F6"/>
    <w:rsid w:val="00AD00FD"/>
    <w:rsid w:val="00AE2B4C"/>
    <w:rsid w:val="00AF0A8E"/>
    <w:rsid w:val="00B07EE3"/>
    <w:rsid w:val="00B27019"/>
    <w:rsid w:val="00B30A82"/>
    <w:rsid w:val="00B454EC"/>
    <w:rsid w:val="00B5664D"/>
    <w:rsid w:val="00B749B5"/>
    <w:rsid w:val="00B76A83"/>
    <w:rsid w:val="00B83827"/>
    <w:rsid w:val="00BA4AAD"/>
    <w:rsid w:val="00BA5B40"/>
    <w:rsid w:val="00BD0206"/>
    <w:rsid w:val="00BE0E57"/>
    <w:rsid w:val="00C10283"/>
    <w:rsid w:val="00C174CE"/>
    <w:rsid w:val="00C2098A"/>
    <w:rsid w:val="00C25B08"/>
    <w:rsid w:val="00C5444A"/>
    <w:rsid w:val="00C612DA"/>
    <w:rsid w:val="00C62C50"/>
    <w:rsid w:val="00C7741E"/>
    <w:rsid w:val="00C875AB"/>
    <w:rsid w:val="00C95DC6"/>
    <w:rsid w:val="00C96E48"/>
    <w:rsid w:val="00C975EB"/>
    <w:rsid w:val="00CA3DF1"/>
    <w:rsid w:val="00CA4581"/>
    <w:rsid w:val="00CC5473"/>
    <w:rsid w:val="00CD5C93"/>
    <w:rsid w:val="00CE18D5"/>
    <w:rsid w:val="00D04109"/>
    <w:rsid w:val="00D270E7"/>
    <w:rsid w:val="00D3667A"/>
    <w:rsid w:val="00D65FB9"/>
    <w:rsid w:val="00D7100C"/>
    <w:rsid w:val="00D80711"/>
    <w:rsid w:val="00D94FA8"/>
    <w:rsid w:val="00D97A41"/>
    <w:rsid w:val="00DC39AB"/>
    <w:rsid w:val="00DD3CF6"/>
    <w:rsid w:val="00DD6416"/>
    <w:rsid w:val="00DD6BBF"/>
    <w:rsid w:val="00DF4E0A"/>
    <w:rsid w:val="00DF710E"/>
    <w:rsid w:val="00E02DCD"/>
    <w:rsid w:val="00E12C60"/>
    <w:rsid w:val="00E1391D"/>
    <w:rsid w:val="00E22E87"/>
    <w:rsid w:val="00E23FB2"/>
    <w:rsid w:val="00E47B76"/>
    <w:rsid w:val="00E5011B"/>
    <w:rsid w:val="00E57630"/>
    <w:rsid w:val="00E61C86"/>
    <w:rsid w:val="00E62542"/>
    <w:rsid w:val="00E86C2B"/>
    <w:rsid w:val="00EA440A"/>
    <w:rsid w:val="00EB2D52"/>
    <w:rsid w:val="00EF5FCC"/>
    <w:rsid w:val="00EF7CC9"/>
    <w:rsid w:val="00F207C0"/>
    <w:rsid w:val="00F20AE5"/>
    <w:rsid w:val="00F42888"/>
    <w:rsid w:val="00F47E97"/>
    <w:rsid w:val="00F53DCA"/>
    <w:rsid w:val="00F645C7"/>
    <w:rsid w:val="00F66591"/>
    <w:rsid w:val="00F774EB"/>
    <w:rsid w:val="00FA6E23"/>
    <w:rsid w:val="00FE2C5B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D0DE"/>
  <w15:chartTrackingRefBased/>
  <w15:docId w15:val="{AF96B266-19D8-436D-B7F1-03D3F209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F4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rchitmalhotra113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9025\AppData\Roaming\Microsoft\Templates\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76927908FD48A49269C5852942C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1FDE2-4516-42B9-B8A9-597BB6F5A0CE}"/>
      </w:docPartPr>
      <w:docPartBody>
        <w:p w:rsidR="008B34F4" w:rsidRDefault="00000000">
          <w:pPr>
            <w:pStyle w:val="3676927908FD48A49269C5852942C49C"/>
          </w:pPr>
          <w:r>
            <w:t>Your name</w:t>
          </w:r>
        </w:p>
      </w:docPartBody>
    </w:docPart>
    <w:docPart>
      <w:docPartPr>
        <w:name w:val="D5F5C8A59FB44A828113527C1E1D1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7160A-3D7C-4219-BE0F-6BC60114CA9F}"/>
      </w:docPartPr>
      <w:docPartBody>
        <w:p w:rsidR="008B34F4" w:rsidRDefault="00000000">
          <w:pPr>
            <w:pStyle w:val="D5F5C8A59FB44A828113527C1E1D1AF5"/>
          </w:pPr>
          <w:r w:rsidRPr="00906BEE">
            <w:t>Experience</w:t>
          </w:r>
        </w:p>
      </w:docPartBody>
    </w:docPart>
    <w:docPart>
      <w:docPartPr>
        <w:name w:val="CAE4B8FC9CEC429F903F503FEF144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D604C-C384-444D-A087-0BD5720E6943}"/>
      </w:docPartPr>
      <w:docPartBody>
        <w:p w:rsidR="008B34F4" w:rsidRDefault="00420006" w:rsidP="00420006">
          <w:pPr>
            <w:pStyle w:val="CAE4B8FC9CEC429F903F503FEF1447CE"/>
          </w:pPr>
          <w:r w:rsidRPr="00906BE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06"/>
    <w:rsid w:val="00071D22"/>
    <w:rsid w:val="00094D08"/>
    <w:rsid w:val="000D66B8"/>
    <w:rsid w:val="00142448"/>
    <w:rsid w:val="00151AA8"/>
    <w:rsid w:val="00247545"/>
    <w:rsid w:val="002A6ED1"/>
    <w:rsid w:val="002B5E71"/>
    <w:rsid w:val="0032283D"/>
    <w:rsid w:val="00343150"/>
    <w:rsid w:val="00376E23"/>
    <w:rsid w:val="00380622"/>
    <w:rsid w:val="00396932"/>
    <w:rsid w:val="003D0F48"/>
    <w:rsid w:val="003D3A9A"/>
    <w:rsid w:val="003F22BF"/>
    <w:rsid w:val="00414CF6"/>
    <w:rsid w:val="00420006"/>
    <w:rsid w:val="00462BF0"/>
    <w:rsid w:val="00530DB1"/>
    <w:rsid w:val="00580789"/>
    <w:rsid w:val="0058108B"/>
    <w:rsid w:val="005A59FB"/>
    <w:rsid w:val="00605A1B"/>
    <w:rsid w:val="00616521"/>
    <w:rsid w:val="006233FC"/>
    <w:rsid w:val="006B645C"/>
    <w:rsid w:val="00711CC1"/>
    <w:rsid w:val="0071360C"/>
    <w:rsid w:val="007530C9"/>
    <w:rsid w:val="007F2F5C"/>
    <w:rsid w:val="00853388"/>
    <w:rsid w:val="008838DE"/>
    <w:rsid w:val="008B34F4"/>
    <w:rsid w:val="00913ACE"/>
    <w:rsid w:val="009172FF"/>
    <w:rsid w:val="00961C5D"/>
    <w:rsid w:val="00962C85"/>
    <w:rsid w:val="009C2A67"/>
    <w:rsid w:val="00A66824"/>
    <w:rsid w:val="00B46F91"/>
    <w:rsid w:val="00B749B5"/>
    <w:rsid w:val="00BE0E57"/>
    <w:rsid w:val="00C55F46"/>
    <w:rsid w:val="00CC3E0D"/>
    <w:rsid w:val="00CC5E7C"/>
    <w:rsid w:val="00D00E17"/>
    <w:rsid w:val="00D831F9"/>
    <w:rsid w:val="00DC64E5"/>
    <w:rsid w:val="00DC7CC1"/>
    <w:rsid w:val="00DD6BBF"/>
    <w:rsid w:val="00E1391D"/>
    <w:rsid w:val="00E15996"/>
    <w:rsid w:val="00E23E63"/>
    <w:rsid w:val="00E456E4"/>
    <w:rsid w:val="00E61C86"/>
    <w:rsid w:val="00EC4F27"/>
    <w:rsid w:val="00EF35A5"/>
    <w:rsid w:val="00F05F25"/>
    <w:rsid w:val="00F7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76927908FD48A49269C5852942C49C">
    <w:name w:val="3676927908FD48A49269C5852942C49C"/>
  </w:style>
  <w:style w:type="paragraph" w:customStyle="1" w:styleId="D5F5C8A59FB44A828113527C1E1D1AF5">
    <w:name w:val="D5F5C8A59FB44A828113527C1E1D1AF5"/>
  </w:style>
  <w:style w:type="paragraph" w:customStyle="1" w:styleId="CAE4B8FC9CEC429F903F503FEF1447CE">
    <w:name w:val="CAE4B8FC9CEC429F903F503FEF1447CE"/>
    <w:rsid w:val="004200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</Template>
  <TotalTime>10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MALHOTRA</dc:creator>
  <cp:keywords/>
  <dc:description/>
  <cp:lastModifiedBy>ARCHIT MALHOTRA</cp:lastModifiedBy>
  <cp:revision>13</cp:revision>
  <dcterms:created xsi:type="dcterms:W3CDTF">2024-12-21T00:58:00Z</dcterms:created>
  <dcterms:modified xsi:type="dcterms:W3CDTF">2025-02-25T22:36:00Z</dcterms:modified>
</cp:coreProperties>
</file>